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BF7A57" w14:textId="77777777" w:rsidR="00E81978" w:rsidRPr="00AB5BA3" w:rsidRDefault="005A37FD">
      <w:pPr>
        <w:pStyle w:val="Ttulo"/>
      </w:pPr>
      <w:sdt>
        <w:sdtPr>
          <w:rPr>
            <w:b/>
            <w:bCs/>
          </w:rPr>
          <w:alias w:val="Título:"/>
          <w:tag w:val="Título:"/>
          <w:id w:val="726351117"/>
          <w:placeholder>
            <w:docPart w:val="07FED3C5DA684D8B9B9D8D0CCA89699A"/>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E46640">
            <w:rPr>
              <w:b/>
              <w:bCs/>
            </w:rPr>
            <w:t>PREPARACION PRUEBA SABER 11 CON ENFASIS EN INGLES Y MATEMATICAS</w:t>
          </w:r>
        </w:sdtContent>
      </w:sdt>
    </w:p>
    <w:p w14:paraId="7AC4FDD8" w14:textId="77777777" w:rsidR="00B823AA" w:rsidRDefault="00A9004B" w:rsidP="00B823AA">
      <w:pPr>
        <w:pStyle w:val="Ttulo21"/>
      </w:pPr>
      <w:r>
        <w:t xml:space="preserve">Kevin Martinez/ Juan </w:t>
      </w:r>
      <w:r w:rsidR="00E3531E">
        <w:t>Castelló</w:t>
      </w:r>
      <w:r w:rsidR="00C04A4E">
        <w:t>n</w:t>
      </w:r>
    </w:p>
    <w:p w14:paraId="724B480B" w14:textId="77777777" w:rsidR="00C04A4E" w:rsidRPr="00AB5BA3" w:rsidRDefault="00C04A4E" w:rsidP="00B823AA">
      <w:pPr>
        <w:pStyle w:val="Ttulo21"/>
      </w:pPr>
    </w:p>
    <w:p w14:paraId="4D17C282" w14:textId="77777777" w:rsidR="00E81978" w:rsidRPr="00AB5BA3" w:rsidRDefault="00A9004B" w:rsidP="00B823AA">
      <w:pPr>
        <w:pStyle w:val="Ttulo21"/>
      </w:pPr>
      <w:r>
        <w:t>Curso 1103</w:t>
      </w:r>
    </w:p>
    <w:p w14:paraId="238DE073" w14:textId="77777777" w:rsidR="00E81978" w:rsidRPr="00AB5BA3" w:rsidRDefault="00A9004B">
      <w:pPr>
        <w:pStyle w:val="Ttulo"/>
      </w:pPr>
      <w:r>
        <w:t xml:space="preserve">Comunicación </w:t>
      </w:r>
    </w:p>
    <w:p w14:paraId="14E872D9" w14:textId="77777777" w:rsidR="00E81978" w:rsidRDefault="00E81978" w:rsidP="00B823AA">
      <w:pPr>
        <w:pStyle w:val="Ttulo21"/>
      </w:pPr>
    </w:p>
    <w:p w14:paraId="348AA4DB" w14:textId="77777777" w:rsidR="00A9004B" w:rsidRDefault="00A9004B" w:rsidP="00B823AA">
      <w:pPr>
        <w:pStyle w:val="Ttulo21"/>
      </w:pPr>
    </w:p>
    <w:p w14:paraId="45E33DF9" w14:textId="77777777" w:rsidR="00A9004B" w:rsidRDefault="00A9004B" w:rsidP="00B823AA">
      <w:pPr>
        <w:pStyle w:val="Ttulo21"/>
      </w:pPr>
      <w:r>
        <w:t xml:space="preserve">COLEGIO VENECIA I. </w:t>
      </w:r>
      <w:proofErr w:type="gramStart"/>
      <w:r>
        <w:t>E .D</w:t>
      </w:r>
      <w:proofErr w:type="gramEnd"/>
    </w:p>
    <w:p w14:paraId="39CD602F" w14:textId="77777777" w:rsidR="00A9004B" w:rsidRDefault="00A9004B" w:rsidP="00B823AA">
      <w:pPr>
        <w:pStyle w:val="Ttulo21"/>
      </w:pPr>
    </w:p>
    <w:p w14:paraId="16EFC60A" w14:textId="77777777" w:rsidR="00A9004B" w:rsidRDefault="00A9004B" w:rsidP="00B823AA">
      <w:pPr>
        <w:pStyle w:val="Ttulo21"/>
      </w:pPr>
    </w:p>
    <w:p w14:paraId="078D34BE" w14:textId="77777777" w:rsidR="00A9004B" w:rsidRDefault="00A9004B" w:rsidP="00B823AA">
      <w:pPr>
        <w:pStyle w:val="Ttulo21"/>
      </w:pPr>
    </w:p>
    <w:p w14:paraId="4F2D1EF6" w14:textId="77777777" w:rsidR="00A9004B" w:rsidRPr="00AB5BA3" w:rsidRDefault="00A9004B" w:rsidP="00B823AA">
      <w:pPr>
        <w:pStyle w:val="Ttulo21"/>
      </w:pPr>
      <w:r>
        <w:t>12 de junio de 2026</w:t>
      </w:r>
    </w:p>
    <w:p w14:paraId="11099737" w14:textId="77777777" w:rsidR="00E81978" w:rsidRPr="008B280D" w:rsidRDefault="00A9004B">
      <w:pPr>
        <w:pStyle w:val="Ttulodeseccin"/>
        <w:rPr>
          <w:b/>
          <w:bCs/>
        </w:rPr>
      </w:pPr>
      <w:r w:rsidRPr="008B280D">
        <w:rPr>
          <w:b/>
          <w:bCs/>
        </w:rPr>
        <w:lastRenderedPageBreak/>
        <w:t>TABLA DE CONTENIDOS</w:t>
      </w:r>
    </w:p>
    <w:p w14:paraId="37FAD646" w14:textId="77777777" w:rsidR="008B280D" w:rsidRDefault="008B280D" w:rsidP="008B280D">
      <w:pPr>
        <w:pStyle w:val="Sinespaciado"/>
        <w:ind w:left="720"/>
      </w:pPr>
    </w:p>
    <w:p w14:paraId="2CFB053C" w14:textId="77777777" w:rsidR="008B280D" w:rsidRDefault="008B280D" w:rsidP="008B280D">
      <w:pPr>
        <w:pStyle w:val="Sinespaciado"/>
        <w:ind w:left="720"/>
      </w:pPr>
    </w:p>
    <w:p w14:paraId="3504A56A" w14:textId="77777777" w:rsidR="00E81978" w:rsidRDefault="00E3531E" w:rsidP="008B280D">
      <w:pPr>
        <w:pStyle w:val="Sinespaciado"/>
        <w:numPr>
          <w:ilvl w:val="0"/>
          <w:numId w:val="22"/>
        </w:numPr>
      </w:pPr>
      <w:r>
        <w:t>INTRODUCCION</w:t>
      </w:r>
    </w:p>
    <w:p w14:paraId="0E4AAC73" w14:textId="77777777" w:rsidR="00591006" w:rsidRDefault="00591006" w:rsidP="00591006">
      <w:pPr>
        <w:pStyle w:val="Sinespaciado"/>
        <w:ind w:left="360"/>
      </w:pPr>
    </w:p>
    <w:p w14:paraId="61C6828E" w14:textId="77777777" w:rsidR="00BA677A" w:rsidRDefault="00BA677A" w:rsidP="008B280D">
      <w:pPr>
        <w:pStyle w:val="Sinespaciado"/>
        <w:numPr>
          <w:ilvl w:val="0"/>
          <w:numId w:val="22"/>
        </w:numPr>
      </w:pPr>
      <w:r>
        <w:t>PLANTEAMIENTO</w:t>
      </w:r>
    </w:p>
    <w:p w14:paraId="178B6611" w14:textId="77777777" w:rsidR="00591006" w:rsidRDefault="00591006" w:rsidP="00591006">
      <w:pPr>
        <w:pStyle w:val="Sinespaciado"/>
        <w:ind w:left="360"/>
      </w:pPr>
    </w:p>
    <w:p w14:paraId="59D763E7" w14:textId="77777777" w:rsidR="00591006" w:rsidRDefault="00591006" w:rsidP="00591006">
      <w:pPr>
        <w:pStyle w:val="Sinespaciado"/>
        <w:numPr>
          <w:ilvl w:val="0"/>
          <w:numId w:val="22"/>
        </w:numPr>
      </w:pPr>
      <w:r>
        <w:t>OBJETIVOS</w:t>
      </w:r>
    </w:p>
    <w:p w14:paraId="37208AEE" w14:textId="77777777" w:rsidR="00591006" w:rsidRDefault="00591006" w:rsidP="00591006">
      <w:pPr>
        <w:pStyle w:val="Sinespaciado"/>
        <w:ind w:left="720"/>
      </w:pPr>
    </w:p>
    <w:p w14:paraId="767EA985" w14:textId="77777777" w:rsidR="00A9004B" w:rsidRDefault="00591006" w:rsidP="008B280D">
      <w:pPr>
        <w:pStyle w:val="Sinespaciado"/>
        <w:numPr>
          <w:ilvl w:val="0"/>
          <w:numId w:val="22"/>
        </w:numPr>
      </w:pPr>
      <w:r>
        <w:t>ESTADO DEL ARTE</w:t>
      </w:r>
    </w:p>
    <w:p w14:paraId="743A4415" w14:textId="77777777" w:rsidR="00591006" w:rsidRDefault="00591006" w:rsidP="00591006">
      <w:pPr>
        <w:pStyle w:val="Sinespaciado"/>
        <w:ind w:left="720"/>
      </w:pPr>
    </w:p>
    <w:p w14:paraId="7A52C1B3" w14:textId="77777777" w:rsidR="00A9004B" w:rsidRDefault="00591006" w:rsidP="008B280D">
      <w:pPr>
        <w:pStyle w:val="Sinespaciado"/>
        <w:numPr>
          <w:ilvl w:val="0"/>
          <w:numId w:val="22"/>
        </w:numPr>
      </w:pPr>
      <w:r>
        <w:t>MARCO TEO</w:t>
      </w:r>
      <w:r w:rsidR="00924826">
        <w:t>RICO</w:t>
      </w:r>
    </w:p>
    <w:p w14:paraId="53DDFBC5" w14:textId="77777777" w:rsidR="008F3CE5" w:rsidRDefault="008F3CE5" w:rsidP="008F3CE5">
      <w:pPr>
        <w:pStyle w:val="Prrafodelista"/>
      </w:pPr>
    </w:p>
    <w:p w14:paraId="06108545" w14:textId="77777777" w:rsidR="008F3CE5" w:rsidRDefault="008F3CE5" w:rsidP="008B280D">
      <w:pPr>
        <w:pStyle w:val="Sinespaciado"/>
        <w:numPr>
          <w:ilvl w:val="0"/>
          <w:numId w:val="22"/>
        </w:numPr>
      </w:pPr>
      <w:r>
        <w:t>CONCEPTOS CLAVE</w:t>
      </w:r>
    </w:p>
    <w:p w14:paraId="42D54D3B" w14:textId="77777777" w:rsidR="008F3CE5" w:rsidRDefault="008F3CE5" w:rsidP="008F3CE5">
      <w:pPr>
        <w:pStyle w:val="Prrafodelista"/>
      </w:pPr>
    </w:p>
    <w:p w14:paraId="0C00ADDF" w14:textId="77777777" w:rsidR="008F3CE5" w:rsidRDefault="008F3CE5" w:rsidP="008B280D">
      <w:pPr>
        <w:pStyle w:val="Sinespaciado"/>
        <w:numPr>
          <w:ilvl w:val="0"/>
          <w:numId w:val="22"/>
        </w:numPr>
      </w:pPr>
      <w:r>
        <w:t>MARCO CONTEXTUAL</w:t>
      </w:r>
    </w:p>
    <w:p w14:paraId="111B0AE6" w14:textId="77777777" w:rsidR="008F3CE5" w:rsidRDefault="008F3CE5" w:rsidP="008F3CE5">
      <w:pPr>
        <w:pStyle w:val="Prrafodelista"/>
      </w:pPr>
    </w:p>
    <w:p w14:paraId="557DC696" w14:textId="77777777" w:rsidR="008F3CE5" w:rsidRDefault="008F3CE5" w:rsidP="008B280D">
      <w:pPr>
        <w:pStyle w:val="Sinespaciado"/>
        <w:numPr>
          <w:ilvl w:val="0"/>
          <w:numId w:val="22"/>
        </w:numPr>
      </w:pPr>
      <w:r>
        <w:t>DISEÑO METODOLOGICO</w:t>
      </w:r>
    </w:p>
    <w:p w14:paraId="553848B3" w14:textId="77777777" w:rsidR="00F13D55" w:rsidRDefault="00F13D55" w:rsidP="00F13D55">
      <w:pPr>
        <w:pStyle w:val="Prrafodelista"/>
      </w:pPr>
    </w:p>
    <w:p w14:paraId="6B49DD8E" w14:textId="77777777" w:rsidR="00F13D55" w:rsidRDefault="00F13D55" w:rsidP="008B280D">
      <w:pPr>
        <w:pStyle w:val="Sinespaciado"/>
        <w:numPr>
          <w:ilvl w:val="0"/>
          <w:numId w:val="22"/>
        </w:numPr>
      </w:pPr>
      <w:r>
        <w:t>EVIDENCIAS</w:t>
      </w:r>
    </w:p>
    <w:p w14:paraId="0BC58B52" w14:textId="77777777" w:rsidR="00591006" w:rsidRDefault="00591006" w:rsidP="00591006">
      <w:pPr>
        <w:pStyle w:val="Sinespaciado"/>
        <w:ind w:left="720"/>
      </w:pPr>
    </w:p>
    <w:p w14:paraId="347E90A5" w14:textId="77777777" w:rsidR="00A9004B" w:rsidRDefault="00E3531E" w:rsidP="008B280D">
      <w:pPr>
        <w:pStyle w:val="Sinespaciado"/>
        <w:numPr>
          <w:ilvl w:val="0"/>
          <w:numId w:val="22"/>
        </w:numPr>
      </w:pPr>
      <w:r>
        <w:t>REFERENCIAS</w:t>
      </w:r>
    </w:p>
    <w:p w14:paraId="767FEB32" w14:textId="77777777" w:rsidR="00A9004B" w:rsidRDefault="00A9004B" w:rsidP="008B280D">
      <w:pPr>
        <w:pStyle w:val="Sinespaciado"/>
        <w:ind w:left="720"/>
      </w:pPr>
    </w:p>
    <w:p w14:paraId="246ED487" w14:textId="77777777" w:rsidR="00A9004B" w:rsidRPr="00AB5BA3" w:rsidRDefault="00A9004B" w:rsidP="008B280D">
      <w:pPr>
        <w:pStyle w:val="Sinespaciado"/>
        <w:ind w:left="720"/>
      </w:pPr>
    </w:p>
    <w:p w14:paraId="4ADC0028" w14:textId="77777777" w:rsidR="00E81978" w:rsidRPr="00AB5BA3" w:rsidRDefault="005A37FD">
      <w:pPr>
        <w:pStyle w:val="Ttulodeseccin"/>
      </w:pPr>
      <w:sdt>
        <w:sdtPr>
          <w:alias w:val="Título de sección:"/>
          <w:tag w:val="Título de sección:"/>
          <w:id w:val="984196707"/>
          <w:placeholder>
            <w:docPart w:val="746EBD9DCD9744198917AA652602E563"/>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E46640">
            <w:t>PREPARACION PRUEBA SABER 11 CON ENFASIS EN INGLES Y MATEMATICAS</w:t>
          </w:r>
        </w:sdtContent>
      </w:sdt>
    </w:p>
    <w:p w14:paraId="74FED273" w14:textId="77777777" w:rsidR="00C04A4E" w:rsidRDefault="00591006" w:rsidP="00910BF7">
      <w:pPr>
        <w:ind w:firstLine="0"/>
        <w:jc w:val="center"/>
        <w:rPr>
          <w:b/>
          <w:bCs/>
          <w:lang w:val="es-CO"/>
        </w:rPr>
      </w:pPr>
      <w:r w:rsidRPr="00C04A4E">
        <w:rPr>
          <w:b/>
          <w:bCs/>
          <w:lang w:val="es-CO"/>
        </w:rPr>
        <w:t>INTRODUCCIÓN</w:t>
      </w:r>
    </w:p>
    <w:p w14:paraId="6EDC7066" w14:textId="77777777" w:rsidR="00910BF7" w:rsidRPr="00C04A4E" w:rsidRDefault="00910BF7" w:rsidP="00910BF7">
      <w:pPr>
        <w:ind w:firstLine="0"/>
        <w:jc w:val="center"/>
        <w:rPr>
          <w:b/>
          <w:bCs/>
          <w:lang w:val="es-CO"/>
        </w:rPr>
      </w:pPr>
    </w:p>
    <w:p w14:paraId="19D0E52E" w14:textId="77777777" w:rsidR="00C04A4E" w:rsidRPr="00C04A4E" w:rsidRDefault="00C04A4E" w:rsidP="00C04A4E">
      <w:pPr>
        <w:ind w:firstLine="0"/>
        <w:rPr>
          <w:lang w:val="es-CO"/>
        </w:rPr>
      </w:pPr>
      <w:r w:rsidRPr="00C04A4E">
        <w:rPr>
          <w:lang w:val="es-CO"/>
        </w:rPr>
        <w:t>La educación es un factor fundamental para el desarrollo académico y profesional de los estudiantes. En Colombia, la prueba Saber 11, aplicada por el ICFES, evalúa las competencias adquiridas durante la educación media y constituye un requisito importante para el acceso a la educación superior.</w:t>
      </w:r>
    </w:p>
    <w:p w14:paraId="7DF4CD61" w14:textId="77777777" w:rsidR="00C04A4E" w:rsidRPr="00C04A4E" w:rsidRDefault="00C04A4E" w:rsidP="00C04A4E">
      <w:pPr>
        <w:ind w:firstLine="0"/>
        <w:rPr>
          <w:lang w:val="es-CO"/>
        </w:rPr>
      </w:pPr>
      <w:r w:rsidRPr="00C04A4E">
        <w:rPr>
          <w:lang w:val="es-CO"/>
        </w:rPr>
        <w:t>Las áreas de inglés y matemáticas suelen representar desafíos para muchos estudiantes</w:t>
      </w:r>
      <w:r>
        <w:rPr>
          <w:lang w:val="es-CO"/>
        </w:rPr>
        <w:t xml:space="preserve"> del colegio VENECIA I.E </w:t>
      </w:r>
      <w:proofErr w:type="gramStart"/>
      <w:r>
        <w:rPr>
          <w:lang w:val="es-CO"/>
        </w:rPr>
        <w:t xml:space="preserve">D </w:t>
      </w:r>
      <w:r w:rsidRPr="00C04A4E">
        <w:rPr>
          <w:lang w:val="es-CO"/>
        </w:rPr>
        <w:t xml:space="preserve"> debido</w:t>
      </w:r>
      <w:proofErr w:type="gramEnd"/>
      <w:r w:rsidRPr="00C04A4E">
        <w:rPr>
          <w:lang w:val="es-CO"/>
        </w:rPr>
        <w:t xml:space="preserve"> a las habilidades de comprensión, análisis y razonamiento que exigen. Por esta razón, surge la necesidad de implementar estrategias que permitan fortalecer dichas competencias mediante actividades, simulacros y metodologías inspiradas en experiencias educativas internacionales.</w:t>
      </w:r>
    </w:p>
    <w:p w14:paraId="337800DE" w14:textId="77777777" w:rsidR="00C04A4E" w:rsidRPr="00C04A4E" w:rsidRDefault="00C04A4E" w:rsidP="00C04A4E">
      <w:pPr>
        <w:ind w:firstLine="0"/>
        <w:rPr>
          <w:lang w:val="es-CO"/>
        </w:rPr>
      </w:pPr>
      <w:r w:rsidRPr="00C04A4E">
        <w:rPr>
          <w:lang w:val="es-CO"/>
        </w:rPr>
        <w:t>Este proyecto busca identificar las principales dificultades de los estudiantes y proponer acciones que contribuyan a mejorar su desempeño en las pruebas Saber 11, especialmente en las áreas de inglés y matemáticas.</w:t>
      </w:r>
    </w:p>
    <w:p w14:paraId="1DC61D97" w14:textId="77777777" w:rsidR="00E81978" w:rsidRDefault="00E81978"/>
    <w:p w14:paraId="5469F4A2" w14:textId="77777777" w:rsidR="00BA677A" w:rsidRDefault="00BA677A"/>
    <w:p w14:paraId="7FDACF54" w14:textId="77777777" w:rsidR="00BA677A" w:rsidRDefault="00BA677A"/>
    <w:p w14:paraId="0850B99D" w14:textId="77777777" w:rsidR="00BA677A" w:rsidRDefault="00BA677A"/>
    <w:p w14:paraId="1BED6553" w14:textId="77777777" w:rsidR="00BA677A" w:rsidRDefault="00BA677A"/>
    <w:p w14:paraId="7D54D7D9" w14:textId="77777777" w:rsidR="00BA677A" w:rsidRDefault="00BA677A"/>
    <w:p w14:paraId="3AE9909A" w14:textId="77777777" w:rsidR="00BA677A" w:rsidRDefault="00BA677A"/>
    <w:p w14:paraId="2D5D25A9" w14:textId="77777777" w:rsidR="00BA677A" w:rsidRPr="00AB5BA3" w:rsidRDefault="00BA677A"/>
    <w:p w14:paraId="697A8355" w14:textId="77777777" w:rsidR="00113F7F" w:rsidRDefault="00113F7F">
      <w:pPr>
        <w:pStyle w:val="Ttulo1"/>
      </w:pPr>
    </w:p>
    <w:p w14:paraId="1C0D43E6" w14:textId="77777777" w:rsidR="00113F7F" w:rsidRDefault="00113F7F">
      <w:pPr>
        <w:pStyle w:val="Ttulo1"/>
      </w:pPr>
    </w:p>
    <w:p w14:paraId="43F2973C" w14:textId="77777777" w:rsidR="00E81978" w:rsidRDefault="00591006">
      <w:pPr>
        <w:pStyle w:val="Ttulo1"/>
      </w:pPr>
      <w:r>
        <w:t>PLANTEAMIENTO DEL PROBLEMA</w:t>
      </w:r>
    </w:p>
    <w:p w14:paraId="4CA0B9FA" w14:textId="77777777" w:rsidR="00591006" w:rsidRPr="00591006" w:rsidRDefault="00591006" w:rsidP="00591006"/>
    <w:p w14:paraId="4D0B9C36" w14:textId="77777777" w:rsidR="00910BF7" w:rsidRDefault="00BA677A" w:rsidP="00BA677A">
      <w:r w:rsidRPr="00BA677A">
        <w:t>Los resultados de las pruebas Saber 11 muestran que muchos estudiantes presentan dificultades en las áreas de inglés y matemáticas. Estas dificultades afectan su desempeño académico y limitan sus oportunidades de acceso a la educación superior. Por ello, es necesario implementar estrategias que permitan fortalecer dichas competencias y mejorar los resultados obtenidos en las evaluaciones estandarizadas</w:t>
      </w:r>
      <w:r w:rsidR="00910BF7">
        <w:t xml:space="preserve">. </w:t>
      </w:r>
    </w:p>
    <w:p w14:paraId="5174AF23" w14:textId="77777777" w:rsidR="00910BF7" w:rsidRDefault="00910BF7" w:rsidP="00BA677A"/>
    <w:p w14:paraId="046FC4A9" w14:textId="77777777" w:rsidR="00910BF7" w:rsidRDefault="00BA677A" w:rsidP="00BA677A">
      <w:r w:rsidRPr="00910BF7">
        <w:rPr>
          <w:b/>
          <w:bCs/>
        </w:rPr>
        <w:t>Pregunta de investigación</w:t>
      </w:r>
      <w:r w:rsidR="00910BF7">
        <w:t xml:space="preserve">  </w:t>
      </w:r>
    </w:p>
    <w:p w14:paraId="4ED82CEF" w14:textId="77777777" w:rsidR="00E81978" w:rsidRDefault="00BA677A" w:rsidP="00BA677A">
      <w:r w:rsidRPr="00BA677A">
        <w:t>¿Cómo puede una estrategia de fortalecimiento en inglés y matemáticas contribuir al mejoramiento del desempeño de los estudiantes</w:t>
      </w:r>
      <w:r w:rsidR="00910BF7">
        <w:t xml:space="preserve"> del colegio VENECIA I. </w:t>
      </w:r>
      <w:proofErr w:type="gramStart"/>
      <w:r w:rsidR="00910BF7">
        <w:t xml:space="preserve">E.D </w:t>
      </w:r>
      <w:r w:rsidRPr="00BA677A">
        <w:t xml:space="preserve"> en</w:t>
      </w:r>
      <w:proofErr w:type="gramEnd"/>
      <w:r w:rsidRPr="00BA677A">
        <w:t xml:space="preserve"> la prueba Saber 11?</w:t>
      </w:r>
    </w:p>
    <w:p w14:paraId="5640A6BD" w14:textId="77777777" w:rsidR="00BA677A" w:rsidRDefault="00BA677A" w:rsidP="00BA677A"/>
    <w:p w14:paraId="0949794E" w14:textId="77777777" w:rsidR="00BA677A" w:rsidRDefault="00BA677A" w:rsidP="00BA677A"/>
    <w:p w14:paraId="62BF543D" w14:textId="77777777" w:rsidR="00910BF7" w:rsidRPr="00AB5BA3" w:rsidRDefault="00910BF7" w:rsidP="00591006">
      <w:pPr>
        <w:ind w:firstLine="0"/>
      </w:pPr>
    </w:p>
    <w:p w14:paraId="610F9D1F" w14:textId="77777777" w:rsidR="00E81978" w:rsidRDefault="00591006" w:rsidP="00910BF7">
      <w:pPr>
        <w:pStyle w:val="Ttulo2"/>
        <w:jc w:val="center"/>
      </w:pPr>
      <w:r>
        <w:t>JUSTIFICACIÓN</w:t>
      </w:r>
    </w:p>
    <w:p w14:paraId="2F0B9CDB" w14:textId="77777777" w:rsidR="00591006" w:rsidRPr="00591006" w:rsidRDefault="00591006" w:rsidP="00591006"/>
    <w:p w14:paraId="6B8D5B4B" w14:textId="77777777" w:rsidR="00910BF7" w:rsidRPr="00910BF7" w:rsidRDefault="00910BF7" w:rsidP="00910BF7">
      <w:pPr>
        <w:pStyle w:val="Sinespaciado"/>
        <w:rPr>
          <w:lang w:val="es-CO"/>
        </w:rPr>
      </w:pPr>
      <w:r w:rsidRPr="00910BF7">
        <w:rPr>
          <w:lang w:val="es-CO"/>
        </w:rPr>
        <w:t>Este proyecto es importante porque busca fortalecer las competencias en inglés y matemáticas, áreas fundamentales para el desempeño académico de los estudiantes. Además, pretende contribuir al mejoramiento de los resultados en la prueba Saber 11 mediante la implementación de actividades y simulacros que favorezcan el aprendizaje y el desarrollo de habilidades de razonamiento y comprensión.</w:t>
      </w:r>
    </w:p>
    <w:p w14:paraId="28F42F01" w14:textId="77777777" w:rsidR="00E81978" w:rsidRDefault="00E81978">
      <w:pPr>
        <w:pStyle w:val="Sinespaciado"/>
      </w:pPr>
    </w:p>
    <w:p w14:paraId="3ABBFC6D" w14:textId="77777777" w:rsidR="00910BF7" w:rsidRDefault="00910BF7">
      <w:pPr>
        <w:pStyle w:val="Sinespaciado"/>
      </w:pPr>
    </w:p>
    <w:p w14:paraId="58CFAAE0" w14:textId="77777777" w:rsidR="00910BF7" w:rsidRDefault="00910BF7">
      <w:pPr>
        <w:pStyle w:val="Sinespaciado"/>
      </w:pPr>
    </w:p>
    <w:p w14:paraId="31DB45F1" w14:textId="77777777" w:rsidR="008B280D" w:rsidRDefault="008B280D" w:rsidP="008B280D">
      <w:pPr>
        <w:pStyle w:val="Ttulo5"/>
        <w:jc w:val="center"/>
        <w:rPr>
          <w:b/>
          <w:bCs/>
          <w:i w:val="0"/>
          <w:iCs w:val="0"/>
        </w:rPr>
      </w:pPr>
      <w:r w:rsidRPr="008B280D">
        <w:rPr>
          <w:b/>
          <w:bCs/>
          <w:i w:val="0"/>
          <w:iCs w:val="0"/>
        </w:rPr>
        <w:t>OBJETIVOS</w:t>
      </w:r>
    </w:p>
    <w:p w14:paraId="4416FDFA" w14:textId="77777777" w:rsidR="008B280D" w:rsidRPr="008B280D" w:rsidRDefault="008B280D" w:rsidP="008B280D"/>
    <w:p w14:paraId="411A27FA" w14:textId="77777777" w:rsidR="008B280D" w:rsidRPr="008B280D" w:rsidRDefault="008B280D" w:rsidP="008B280D">
      <w:pPr>
        <w:pStyle w:val="Sinespaciado"/>
        <w:rPr>
          <w:b/>
          <w:bCs/>
          <w:kern w:val="24"/>
        </w:rPr>
      </w:pPr>
      <w:r w:rsidRPr="008B280D">
        <w:rPr>
          <w:b/>
          <w:bCs/>
          <w:kern w:val="24"/>
        </w:rPr>
        <w:t>Objetivo General</w:t>
      </w:r>
    </w:p>
    <w:p w14:paraId="237C7897" w14:textId="77777777" w:rsidR="008B280D" w:rsidRDefault="008B280D" w:rsidP="008B280D">
      <w:pPr>
        <w:pStyle w:val="Sinespaciado"/>
        <w:rPr>
          <w:kern w:val="24"/>
        </w:rPr>
      </w:pPr>
      <w:r w:rsidRPr="008B280D">
        <w:rPr>
          <w:kern w:val="24"/>
        </w:rPr>
        <w:t>Fortalecer las competencias de inglés y matemáticas de los estudiantes mediante la aplicación de estrategias pedagógicas, talleres y simulacros tipo Saber 11, con el fin de mejorar su desempeño en la prueba del ICFES y desarrollar habilidades de comprensión, análisis y resolución de problemas.</w:t>
      </w:r>
    </w:p>
    <w:p w14:paraId="792AF95E" w14:textId="77777777" w:rsidR="008B280D" w:rsidRDefault="008B280D" w:rsidP="008B280D">
      <w:pPr>
        <w:pStyle w:val="Sinespaciado"/>
        <w:rPr>
          <w:kern w:val="24"/>
        </w:rPr>
      </w:pPr>
    </w:p>
    <w:p w14:paraId="00AD740D" w14:textId="77777777" w:rsidR="008B280D" w:rsidRDefault="008B280D" w:rsidP="008B280D">
      <w:pPr>
        <w:pStyle w:val="Sinespaciado"/>
        <w:rPr>
          <w:b/>
          <w:bCs/>
          <w:kern w:val="24"/>
        </w:rPr>
      </w:pPr>
      <w:r w:rsidRPr="008B280D">
        <w:rPr>
          <w:b/>
          <w:bCs/>
          <w:kern w:val="24"/>
        </w:rPr>
        <w:t>Objetivos Específicos</w:t>
      </w:r>
    </w:p>
    <w:p w14:paraId="1949D597" w14:textId="77777777" w:rsidR="00591006" w:rsidRPr="008B280D" w:rsidRDefault="00591006" w:rsidP="008B280D">
      <w:pPr>
        <w:pStyle w:val="Sinespaciado"/>
        <w:rPr>
          <w:b/>
          <w:bCs/>
          <w:kern w:val="24"/>
        </w:rPr>
      </w:pPr>
    </w:p>
    <w:p w14:paraId="4093C48B" w14:textId="77777777" w:rsidR="008B280D" w:rsidRDefault="008B280D" w:rsidP="008B280D">
      <w:pPr>
        <w:pStyle w:val="Sinespaciado"/>
        <w:numPr>
          <w:ilvl w:val="0"/>
          <w:numId w:val="20"/>
        </w:numPr>
        <w:rPr>
          <w:kern w:val="24"/>
        </w:rPr>
      </w:pPr>
      <w:r w:rsidRPr="008B280D">
        <w:rPr>
          <w:kern w:val="24"/>
        </w:rPr>
        <w:t>Identificar las principales dificultades que presentan los estudiantes en las áreas de inglés y matemáticas mediante la aplicación de encuestas y actividades diagnósticas.</w:t>
      </w:r>
    </w:p>
    <w:p w14:paraId="7FE7E0CC" w14:textId="77777777" w:rsidR="008B280D" w:rsidRDefault="008B280D" w:rsidP="008B280D">
      <w:pPr>
        <w:pStyle w:val="Sinespaciado"/>
        <w:numPr>
          <w:ilvl w:val="0"/>
          <w:numId w:val="20"/>
        </w:numPr>
        <w:rPr>
          <w:kern w:val="24"/>
        </w:rPr>
      </w:pPr>
      <w:r w:rsidRPr="008B280D">
        <w:rPr>
          <w:kern w:val="24"/>
        </w:rPr>
        <w:t>Analizar los resultados obtenidos para determinar las competencias que requieren mayor fortalecimiento.</w:t>
      </w:r>
    </w:p>
    <w:p w14:paraId="7DA7E199" w14:textId="77777777" w:rsidR="008B280D" w:rsidRDefault="008B280D" w:rsidP="008B280D">
      <w:pPr>
        <w:pStyle w:val="Sinespaciado"/>
        <w:numPr>
          <w:ilvl w:val="0"/>
          <w:numId w:val="20"/>
        </w:numPr>
      </w:pPr>
      <w:r w:rsidRPr="008B280D">
        <w:rPr>
          <w:kern w:val="24"/>
        </w:rPr>
        <w:t>Diseñar e implementar talleres y actividades basados en preguntas tipo Saber 11 que contribuyan al mejoramiento de las habilidades evaluadas en inglés y matemáticas.</w:t>
      </w:r>
    </w:p>
    <w:p w14:paraId="2C86B593" w14:textId="77777777" w:rsidR="00910BF7" w:rsidRDefault="00910BF7">
      <w:pPr>
        <w:pStyle w:val="Sinespaciado"/>
      </w:pPr>
    </w:p>
    <w:p w14:paraId="46F0A025" w14:textId="77777777" w:rsidR="008B280D" w:rsidRDefault="008B280D">
      <w:pPr>
        <w:pStyle w:val="Sinespaciado"/>
      </w:pPr>
    </w:p>
    <w:p w14:paraId="183C79D2" w14:textId="77777777" w:rsidR="008B280D" w:rsidRDefault="008B280D">
      <w:pPr>
        <w:pStyle w:val="Sinespaciado"/>
      </w:pPr>
    </w:p>
    <w:p w14:paraId="631A209D" w14:textId="77777777" w:rsidR="008B280D" w:rsidRDefault="008B280D">
      <w:pPr>
        <w:pStyle w:val="Sinespaciado"/>
      </w:pPr>
    </w:p>
    <w:p w14:paraId="7C621121" w14:textId="77777777" w:rsidR="008B280D" w:rsidRDefault="008B280D">
      <w:pPr>
        <w:pStyle w:val="Sinespaciado"/>
      </w:pPr>
    </w:p>
    <w:p w14:paraId="593826FB" w14:textId="77777777" w:rsidR="008B280D" w:rsidRDefault="008B280D">
      <w:pPr>
        <w:pStyle w:val="Sinespaciado"/>
      </w:pPr>
    </w:p>
    <w:p w14:paraId="5A3C5F19" w14:textId="77777777" w:rsidR="008B280D" w:rsidRDefault="008B280D">
      <w:pPr>
        <w:pStyle w:val="Sinespaciado"/>
      </w:pPr>
    </w:p>
    <w:p w14:paraId="59191BD8" w14:textId="77777777" w:rsidR="008B280D" w:rsidRDefault="008B280D">
      <w:pPr>
        <w:pStyle w:val="Sinespaciado"/>
      </w:pPr>
    </w:p>
    <w:p w14:paraId="334E1E89" w14:textId="77777777" w:rsidR="008B280D" w:rsidRDefault="008B280D">
      <w:pPr>
        <w:pStyle w:val="Sinespaciado"/>
      </w:pPr>
    </w:p>
    <w:p w14:paraId="56F64B47" w14:textId="77777777" w:rsidR="008B280D" w:rsidRPr="00AB5BA3" w:rsidRDefault="008B280D">
      <w:pPr>
        <w:pStyle w:val="Sinespaciado"/>
      </w:pPr>
    </w:p>
    <w:p w14:paraId="41B2D702" w14:textId="77777777" w:rsidR="00355DCA" w:rsidRDefault="00D634E7" w:rsidP="00910BF7">
      <w:pPr>
        <w:pStyle w:val="Ttulo3"/>
        <w:ind w:firstLine="0"/>
        <w:jc w:val="center"/>
        <w:rPr>
          <w:lang w:bidi="es-ES"/>
        </w:rPr>
      </w:pPr>
      <w:r>
        <w:t>ESTADO DEL ARTE</w:t>
      </w:r>
      <w:r w:rsidR="00355DCA" w:rsidRPr="00AB5BA3">
        <w:rPr>
          <w:lang w:bidi="es-ES"/>
        </w:rPr>
        <w:t>.</w:t>
      </w:r>
    </w:p>
    <w:p w14:paraId="04EF3701" w14:textId="77777777" w:rsidR="007215C2" w:rsidRPr="007215C2" w:rsidRDefault="00312431" w:rsidP="007215C2">
      <w:pPr>
        <w:rPr>
          <w:b/>
          <w:bCs/>
          <w:lang w:val="es-CO" w:bidi="es-ES"/>
        </w:rPr>
      </w:pPr>
      <w:r>
        <w:rPr>
          <w:b/>
          <w:bCs/>
          <w:lang w:val="es-CO" w:bidi="es-ES"/>
        </w:rPr>
        <w:t>I</w:t>
      </w:r>
      <w:r w:rsidR="007215C2" w:rsidRPr="007215C2">
        <w:rPr>
          <w:b/>
          <w:bCs/>
          <w:lang w:val="es-CO" w:bidi="es-ES"/>
        </w:rPr>
        <w:t>nvestigaciones relacionadas</w:t>
      </w:r>
    </w:p>
    <w:p w14:paraId="681DDB95" w14:textId="77777777" w:rsidR="007215C2" w:rsidRPr="007215C2" w:rsidRDefault="007215C2" w:rsidP="007215C2">
      <w:pPr>
        <w:rPr>
          <w:lang w:val="es-CO" w:bidi="es-ES"/>
        </w:rPr>
      </w:pPr>
      <w:r w:rsidRPr="007215C2">
        <w:rPr>
          <w:lang w:val="es-CO" w:bidi="es-ES"/>
        </w:rPr>
        <w:t>En Colombia se han desarrollado diferentes investigaciones universitarias orientadas al fortalecimiento de las competencias evaluadas en la prueba Saber 11, especialmente en las áreas de inglés y matemáticas.</w:t>
      </w:r>
    </w:p>
    <w:p w14:paraId="5C7DC223" w14:textId="77777777" w:rsidR="007215C2" w:rsidRPr="007215C2" w:rsidRDefault="007215C2" w:rsidP="007215C2">
      <w:pPr>
        <w:rPr>
          <w:lang w:val="es-CO" w:bidi="es-ES"/>
        </w:rPr>
      </w:pPr>
      <w:r w:rsidRPr="007215C2">
        <w:rPr>
          <w:lang w:val="es-CO" w:bidi="es-ES"/>
        </w:rPr>
        <w:t xml:space="preserve">En el área de inglés, Plazas </w:t>
      </w:r>
      <w:proofErr w:type="spellStart"/>
      <w:r w:rsidRPr="007215C2">
        <w:rPr>
          <w:lang w:val="es-CO" w:bidi="es-ES"/>
        </w:rPr>
        <w:t>Irreño</w:t>
      </w:r>
      <w:proofErr w:type="spellEnd"/>
      <w:r w:rsidRPr="007215C2">
        <w:rPr>
          <w:lang w:val="es-CO" w:bidi="es-ES"/>
        </w:rPr>
        <w:t xml:space="preserve"> (2019), en la Universidad Distrital Francisco José de Caldas, desarrolló una propuesta para preparar estudiantes de grado 11 para la prueba Saber 11 mediante el uso de la plataforma Moodle. La investigación implementó talleres, cuestionarios, foros y videos como herramientas de apoyo al proceso de aprendizaje y retroalimentación.</w:t>
      </w:r>
    </w:p>
    <w:p w14:paraId="5F8D9ED7" w14:textId="77777777" w:rsidR="007215C2" w:rsidRPr="007215C2" w:rsidRDefault="007215C2" w:rsidP="007215C2">
      <w:pPr>
        <w:rPr>
          <w:lang w:val="es-CO" w:bidi="es-ES"/>
        </w:rPr>
      </w:pPr>
      <w:r w:rsidRPr="007215C2">
        <w:rPr>
          <w:lang w:val="es-CO" w:bidi="es-ES"/>
        </w:rPr>
        <w:t>De manera similar, Soriano Cárdenas y Moreno Lizcano (2019) desarrollaron una propuesta de preparación para la prueba Saber 11 en el área de inglés mediante actividades educativas implementadas a través de Moodle. Estos estudios demuestran la importancia de utilizar herramientas tecnológicas y actividades prácticas para fortalecer las competencias de los estudiantes.</w:t>
      </w:r>
    </w:p>
    <w:p w14:paraId="57138E0C" w14:textId="77777777" w:rsidR="007215C2" w:rsidRPr="007215C2" w:rsidRDefault="007215C2" w:rsidP="007215C2">
      <w:pPr>
        <w:rPr>
          <w:lang w:val="es-CO" w:bidi="es-ES"/>
        </w:rPr>
      </w:pPr>
      <w:r w:rsidRPr="007215C2">
        <w:rPr>
          <w:lang w:val="es-CO" w:bidi="es-ES"/>
        </w:rPr>
        <w:t>En el área de matemáticas, Estrada Paz y Guerrero Alvarado (2022) diseñaron e implementaron un ambiente virtual de aprendizaje orientado al entrenamiento de estudiantes para las pruebas ICFES Saber 11. La propuesta incluyó contenidos, ejercicios y simulacros con retroalimentación automática para fortalecer las habilidades matemáticas de estudiantes de educación media.</w:t>
      </w:r>
    </w:p>
    <w:p w14:paraId="243D4A70" w14:textId="77777777" w:rsidR="007215C2" w:rsidRPr="007215C2" w:rsidRDefault="007215C2" w:rsidP="007215C2">
      <w:pPr>
        <w:rPr>
          <w:lang w:val="es-CO" w:bidi="es-ES"/>
        </w:rPr>
      </w:pPr>
      <w:r w:rsidRPr="007215C2">
        <w:rPr>
          <w:lang w:val="es-CO" w:bidi="es-ES"/>
        </w:rPr>
        <w:t xml:space="preserve">Por otra parte, Sánchez y Sánchez (2021) desarrollaron una intervención basada en el Aprendizaje Basado en Problemas para mejorar el desempeño de estudiantes de grado 11 en </w:t>
      </w:r>
      <w:r w:rsidRPr="007215C2">
        <w:rPr>
          <w:lang w:val="es-CO" w:bidi="es-ES"/>
        </w:rPr>
        <w:lastRenderedPageBreak/>
        <w:t>matemáticas. Su propuesta se centró en competencias como la interpretación de gráficas, tablas, textos y la resolución de problemas contextualizados.</w:t>
      </w:r>
    </w:p>
    <w:p w14:paraId="5E5D69A0" w14:textId="77777777" w:rsidR="007215C2" w:rsidRDefault="007215C2" w:rsidP="007215C2">
      <w:pPr>
        <w:rPr>
          <w:lang w:val="es-CO" w:bidi="es-ES"/>
        </w:rPr>
      </w:pPr>
      <w:r w:rsidRPr="007215C2">
        <w:rPr>
          <w:lang w:val="es-CO" w:bidi="es-ES"/>
        </w:rPr>
        <w:t>Estas investigaciones son relevantes para el presente proyecto, ya que demuestran que la implementación de talleres, simulacros, estrategias pedagógicas, herramientas tecnológicas y metodologías activas puede contribuir al fortalecimiento de las competencias evaluadas en la prueba Saber 11. Sin embargo, el presente proyecto busca integrar de manera conjunta las áreas de inglés y matemáticas, identificando inicialmente las dificultades de los estudiantes mediante una encuesta y posteriormente desarrollando estrategias de fortalecimiento adaptadas a sus necesidades.</w:t>
      </w:r>
    </w:p>
    <w:p w14:paraId="40AA0F25" w14:textId="77777777" w:rsidR="007004B3" w:rsidRPr="007004B3" w:rsidRDefault="007004B3" w:rsidP="007215C2">
      <w:pPr>
        <w:rPr>
          <w:b/>
          <w:bCs/>
          <w:lang w:val="es-CO" w:bidi="es-ES"/>
        </w:rPr>
      </w:pPr>
      <w:r>
        <w:rPr>
          <w:b/>
          <w:bCs/>
          <w:lang w:val="es-CO" w:bidi="es-ES"/>
        </w:rPr>
        <w:t>Proyectos internacionales</w:t>
      </w:r>
    </w:p>
    <w:p w14:paraId="5713C71F" w14:textId="77777777" w:rsidR="00910BF7" w:rsidRDefault="007004B3" w:rsidP="007004B3">
      <w:pPr>
        <w:rPr>
          <w:lang w:val="es-CO" w:bidi="es-ES"/>
        </w:rPr>
      </w:pPr>
      <w:r>
        <w:rPr>
          <w:lang w:val="es-CO" w:bidi="es-ES"/>
        </w:rPr>
        <w:t xml:space="preserve">Además de estas tesis universitarias a nivel nacional, también </w:t>
      </w:r>
      <w:proofErr w:type="gramStart"/>
      <w:r>
        <w:rPr>
          <w:lang w:val="es-CO" w:bidi="es-ES"/>
        </w:rPr>
        <w:t>existen  proyectos</w:t>
      </w:r>
      <w:proofErr w:type="gramEnd"/>
      <w:r>
        <w:rPr>
          <w:lang w:val="es-CO" w:bidi="es-ES"/>
        </w:rPr>
        <w:t xml:space="preserve"> similares asociadas a  el fortalecimiento de las áreas de matemáticas e inglés con un enfoque internacional entre ellos están:</w:t>
      </w:r>
    </w:p>
    <w:p w14:paraId="2CCAD172" w14:textId="77777777" w:rsidR="007004B3" w:rsidRPr="007004B3" w:rsidRDefault="007004B3" w:rsidP="007004B3">
      <w:pPr>
        <w:rPr>
          <w:lang w:val="es-CO" w:bidi="es-ES"/>
        </w:rPr>
      </w:pPr>
    </w:p>
    <w:p w14:paraId="7BD1CC71" w14:textId="77777777" w:rsidR="00BA677A" w:rsidRPr="00BA677A" w:rsidRDefault="00BA677A" w:rsidP="00BA677A">
      <w:pPr>
        <w:ind w:firstLine="0"/>
        <w:rPr>
          <w:b/>
          <w:bCs/>
          <w:lang w:bidi="es-ES"/>
        </w:rPr>
      </w:pPr>
      <w:r w:rsidRPr="00BA677A">
        <w:rPr>
          <w:b/>
          <w:bCs/>
          <w:lang w:bidi="es-ES"/>
        </w:rPr>
        <w:t>PISA</w:t>
      </w:r>
    </w:p>
    <w:p w14:paraId="3A9CF693" w14:textId="77777777" w:rsidR="00D634E7" w:rsidRDefault="00D634E7" w:rsidP="00D634E7">
      <w:pPr>
        <w:ind w:firstLine="0"/>
      </w:pPr>
      <w:r w:rsidRPr="00D634E7">
        <w:t>Es una evaluación internacional coordinada por la OCDE que mide las competencias de estudiantes de 15 años en lectura, matemáticas y ciencias.</w:t>
      </w:r>
    </w:p>
    <w:p w14:paraId="32AC320E" w14:textId="77777777" w:rsidR="00D634E7" w:rsidRPr="00D634E7" w:rsidRDefault="00D634E7" w:rsidP="00D634E7">
      <w:pPr>
        <w:ind w:firstLine="0"/>
        <w:rPr>
          <w:b/>
          <w:bCs/>
        </w:rPr>
      </w:pPr>
      <w:r w:rsidRPr="00D634E7">
        <w:rPr>
          <w:b/>
          <w:bCs/>
        </w:rPr>
        <w:t>A</w:t>
      </w:r>
      <w:r w:rsidR="00BA677A" w:rsidRPr="00D634E7">
        <w:rPr>
          <w:b/>
          <w:bCs/>
        </w:rPr>
        <w:t xml:space="preserve">portes al proyecto  </w:t>
      </w:r>
    </w:p>
    <w:p w14:paraId="130915F6" w14:textId="77777777" w:rsidR="00D634E7" w:rsidRDefault="00D634E7" w:rsidP="00D634E7">
      <w:pPr>
        <w:pStyle w:val="Prrafodelista"/>
        <w:numPr>
          <w:ilvl w:val="0"/>
          <w:numId w:val="17"/>
        </w:numPr>
      </w:pPr>
      <w:r w:rsidRPr="00D634E7">
        <w:t>Evaluación basada en situaciones de la vida real</w:t>
      </w:r>
    </w:p>
    <w:p w14:paraId="5E9C2DCC" w14:textId="77777777" w:rsidR="00D634E7" w:rsidRDefault="00D634E7" w:rsidP="00D634E7">
      <w:pPr>
        <w:pStyle w:val="Prrafodelista"/>
        <w:numPr>
          <w:ilvl w:val="0"/>
          <w:numId w:val="17"/>
        </w:numPr>
      </w:pPr>
      <w:proofErr w:type="gramStart"/>
      <w:r w:rsidRPr="00D634E7">
        <w:t>.Desarrollo</w:t>
      </w:r>
      <w:proofErr w:type="gramEnd"/>
      <w:r w:rsidRPr="00D634E7">
        <w:t xml:space="preserve"> del pensamiento crítico.</w:t>
      </w:r>
    </w:p>
    <w:p w14:paraId="2895C420" w14:textId="77777777" w:rsidR="00D634E7" w:rsidRDefault="00D634E7" w:rsidP="00D634E7">
      <w:pPr>
        <w:pStyle w:val="Prrafodelista"/>
        <w:numPr>
          <w:ilvl w:val="0"/>
          <w:numId w:val="17"/>
        </w:numPr>
      </w:pPr>
      <w:r w:rsidRPr="00D634E7">
        <w:t>Interpretación de gráficos, tablas y textos</w:t>
      </w:r>
    </w:p>
    <w:p w14:paraId="1491D160" w14:textId="77777777" w:rsidR="00D634E7" w:rsidRPr="00D634E7" w:rsidRDefault="00D634E7" w:rsidP="00D634E7">
      <w:pPr>
        <w:ind w:firstLine="0"/>
        <w:rPr>
          <w:b/>
          <w:bCs/>
        </w:rPr>
      </w:pPr>
      <w:r w:rsidRPr="00D634E7">
        <w:rPr>
          <w:b/>
          <w:bCs/>
        </w:rPr>
        <w:t>CAMBRIDGE ASSESSMENT ENGLISH</w:t>
      </w:r>
    </w:p>
    <w:p w14:paraId="391A09DF" w14:textId="77777777" w:rsidR="00BA677A" w:rsidRPr="00BA677A" w:rsidRDefault="00BA677A" w:rsidP="00BA677A">
      <w:pPr>
        <w:ind w:firstLine="0"/>
        <w:rPr>
          <w:lang w:val="es-CO"/>
        </w:rPr>
      </w:pPr>
      <w:r w:rsidRPr="00BA677A">
        <w:rPr>
          <w:lang w:val="es-CO"/>
        </w:rPr>
        <w:t>Programa internacional especializado en la evaluación del dominio del idioma inglés.</w:t>
      </w:r>
    </w:p>
    <w:p w14:paraId="36F97A1E" w14:textId="77777777" w:rsidR="00BA677A" w:rsidRPr="00BA677A" w:rsidRDefault="00BA677A" w:rsidP="00BA677A">
      <w:pPr>
        <w:ind w:firstLine="0"/>
        <w:rPr>
          <w:b/>
          <w:bCs/>
          <w:lang w:val="es-CO"/>
        </w:rPr>
      </w:pPr>
      <w:r w:rsidRPr="00BA677A">
        <w:rPr>
          <w:b/>
          <w:bCs/>
          <w:lang w:val="es-CO"/>
        </w:rPr>
        <w:t>Aportes al proyecto</w:t>
      </w:r>
    </w:p>
    <w:p w14:paraId="1BCE9D07" w14:textId="77777777" w:rsidR="00BA677A" w:rsidRPr="00BA677A" w:rsidRDefault="00BA677A" w:rsidP="00BA677A">
      <w:pPr>
        <w:numPr>
          <w:ilvl w:val="0"/>
          <w:numId w:val="18"/>
        </w:numPr>
        <w:rPr>
          <w:lang w:val="es-CO"/>
        </w:rPr>
      </w:pPr>
      <w:r w:rsidRPr="00BA677A">
        <w:rPr>
          <w:lang w:val="es-CO"/>
        </w:rPr>
        <w:t xml:space="preserve">Fortalecimiento de la comprensión lectora. </w:t>
      </w:r>
    </w:p>
    <w:p w14:paraId="606ADDFF" w14:textId="77777777" w:rsidR="00BA677A" w:rsidRPr="00BA677A" w:rsidRDefault="00BA677A" w:rsidP="00BA677A">
      <w:pPr>
        <w:numPr>
          <w:ilvl w:val="0"/>
          <w:numId w:val="18"/>
        </w:numPr>
        <w:rPr>
          <w:lang w:val="es-CO"/>
        </w:rPr>
      </w:pPr>
      <w:r w:rsidRPr="00BA677A">
        <w:rPr>
          <w:lang w:val="es-CO"/>
        </w:rPr>
        <w:lastRenderedPageBreak/>
        <w:t xml:space="preserve">Desarrollo de vocabulario académico. </w:t>
      </w:r>
    </w:p>
    <w:p w14:paraId="7ED37246" w14:textId="77777777" w:rsidR="00D634E7" w:rsidRPr="00BA677A" w:rsidRDefault="00BA677A" w:rsidP="00BA677A">
      <w:pPr>
        <w:numPr>
          <w:ilvl w:val="0"/>
          <w:numId w:val="18"/>
        </w:numPr>
        <w:rPr>
          <w:lang w:val="es-CO"/>
        </w:rPr>
      </w:pPr>
      <w:r w:rsidRPr="00BA677A">
        <w:rPr>
          <w:lang w:val="es-CO"/>
        </w:rPr>
        <w:t>Interpretación de información escrita en contextos reales.</w:t>
      </w:r>
    </w:p>
    <w:p w14:paraId="10D3E430" w14:textId="77777777" w:rsidR="00D634E7" w:rsidRPr="00D634E7" w:rsidRDefault="00D634E7" w:rsidP="00D634E7">
      <w:pPr>
        <w:ind w:firstLine="0"/>
        <w:rPr>
          <w:b/>
          <w:bCs/>
        </w:rPr>
      </w:pPr>
      <w:r w:rsidRPr="00D634E7">
        <w:rPr>
          <w:b/>
          <w:bCs/>
        </w:rPr>
        <w:t>COMMON CORE STATE STANDARDS</w:t>
      </w:r>
    </w:p>
    <w:p w14:paraId="2BE5C98D" w14:textId="77777777" w:rsidR="00BA677A" w:rsidRDefault="00D634E7" w:rsidP="00D634E7">
      <w:pPr>
        <w:ind w:firstLine="0"/>
      </w:pPr>
      <w:r w:rsidRPr="00D634E7">
        <w:t>Conjunto de estándares educativos implementados en Estados Unidos para desarrollar competencias matemáticas y comunicativas</w:t>
      </w:r>
      <w:r>
        <w:t xml:space="preserve"> </w:t>
      </w:r>
    </w:p>
    <w:p w14:paraId="2971DDF9" w14:textId="77777777" w:rsidR="00BA677A" w:rsidRPr="00BA677A" w:rsidRDefault="00D634E7" w:rsidP="00D634E7">
      <w:pPr>
        <w:ind w:firstLine="0"/>
        <w:rPr>
          <w:b/>
          <w:bCs/>
        </w:rPr>
      </w:pPr>
      <w:r w:rsidRPr="00BA677A">
        <w:rPr>
          <w:b/>
          <w:bCs/>
        </w:rPr>
        <w:t>Aportes al proyecto</w:t>
      </w:r>
    </w:p>
    <w:p w14:paraId="105D5255" w14:textId="77777777" w:rsidR="00BA677A" w:rsidRDefault="00D634E7" w:rsidP="00BA677A">
      <w:pPr>
        <w:pStyle w:val="Prrafodelista"/>
        <w:numPr>
          <w:ilvl w:val="0"/>
          <w:numId w:val="19"/>
        </w:numPr>
      </w:pPr>
      <w:r w:rsidRPr="00D634E7">
        <w:t>Resolución de problemas contextualizados</w:t>
      </w:r>
    </w:p>
    <w:p w14:paraId="672C352F" w14:textId="77777777" w:rsidR="00BA677A" w:rsidRDefault="00D634E7" w:rsidP="00BA677A">
      <w:pPr>
        <w:pStyle w:val="Prrafodelista"/>
        <w:numPr>
          <w:ilvl w:val="0"/>
          <w:numId w:val="19"/>
        </w:numPr>
      </w:pPr>
      <w:proofErr w:type="gramStart"/>
      <w:r w:rsidRPr="00D634E7">
        <w:t>.Integración</w:t>
      </w:r>
      <w:proofErr w:type="gramEnd"/>
      <w:r w:rsidRPr="00D634E7">
        <w:t xml:space="preserve"> entre lectura y razonamiento matemático</w:t>
      </w:r>
    </w:p>
    <w:p w14:paraId="26012FA8" w14:textId="77777777" w:rsidR="00E81978" w:rsidRPr="00BA677A" w:rsidRDefault="00D634E7" w:rsidP="00BA677A">
      <w:pPr>
        <w:pStyle w:val="Prrafodelista"/>
        <w:numPr>
          <w:ilvl w:val="0"/>
          <w:numId w:val="19"/>
        </w:numPr>
        <w:rPr>
          <w:b/>
          <w:bCs/>
        </w:rPr>
      </w:pPr>
      <w:r w:rsidRPr="00D634E7">
        <w:t>Justificación de respuestas mediante argumentos lógicos.</w:t>
      </w:r>
    </w:p>
    <w:p w14:paraId="168E02DF" w14:textId="77777777" w:rsidR="00591006" w:rsidRDefault="00591006" w:rsidP="00910BF7">
      <w:pPr>
        <w:pStyle w:val="Ttulo4"/>
        <w:jc w:val="center"/>
        <w:rPr>
          <w:i w:val="0"/>
          <w:iCs w:val="0"/>
        </w:rPr>
      </w:pPr>
    </w:p>
    <w:p w14:paraId="6110D963" w14:textId="77777777" w:rsidR="00591006" w:rsidRDefault="00591006" w:rsidP="00591006">
      <w:pPr>
        <w:pStyle w:val="Ttulo4"/>
        <w:ind w:firstLine="0"/>
        <w:rPr>
          <w:i w:val="0"/>
          <w:iCs w:val="0"/>
        </w:rPr>
      </w:pPr>
    </w:p>
    <w:p w14:paraId="5E708387" w14:textId="77777777" w:rsidR="007004B3" w:rsidRDefault="007004B3" w:rsidP="007004B3"/>
    <w:p w14:paraId="1D72C6B5" w14:textId="77777777" w:rsidR="007004B3" w:rsidRDefault="007004B3" w:rsidP="007004B3"/>
    <w:p w14:paraId="573DE079" w14:textId="77777777" w:rsidR="007004B3" w:rsidRDefault="007004B3" w:rsidP="007004B3"/>
    <w:p w14:paraId="7BD9702C" w14:textId="77777777" w:rsidR="007004B3" w:rsidRDefault="007004B3" w:rsidP="007004B3"/>
    <w:p w14:paraId="5FB14F9A" w14:textId="77777777" w:rsidR="007004B3" w:rsidRDefault="007004B3" w:rsidP="007004B3"/>
    <w:p w14:paraId="3047BE75" w14:textId="77777777" w:rsidR="007004B3" w:rsidRDefault="007004B3" w:rsidP="007004B3"/>
    <w:p w14:paraId="4B625D7A" w14:textId="77777777" w:rsidR="007004B3" w:rsidRDefault="007004B3" w:rsidP="007004B3"/>
    <w:p w14:paraId="17A8FC65" w14:textId="77777777" w:rsidR="007004B3" w:rsidRDefault="007004B3" w:rsidP="007004B3"/>
    <w:p w14:paraId="48E777D2" w14:textId="77777777" w:rsidR="007004B3" w:rsidRDefault="007004B3" w:rsidP="007004B3"/>
    <w:p w14:paraId="72EC97EA" w14:textId="77777777" w:rsidR="007004B3" w:rsidRDefault="007004B3" w:rsidP="007004B3"/>
    <w:p w14:paraId="798CEA09" w14:textId="77777777" w:rsidR="007004B3" w:rsidRDefault="007004B3" w:rsidP="007004B3"/>
    <w:p w14:paraId="2DFB4931" w14:textId="77777777" w:rsidR="007004B3" w:rsidRDefault="007004B3" w:rsidP="007004B3"/>
    <w:p w14:paraId="1C33A243" w14:textId="77777777" w:rsidR="007004B3" w:rsidRDefault="007004B3" w:rsidP="007004B3"/>
    <w:p w14:paraId="03E4A66E" w14:textId="77777777" w:rsidR="007004B3" w:rsidRDefault="007004B3" w:rsidP="007004B3"/>
    <w:p w14:paraId="75D18560" w14:textId="77777777" w:rsidR="007004B3" w:rsidRDefault="007004B3" w:rsidP="007004B3"/>
    <w:p w14:paraId="01F6B5A8" w14:textId="77777777" w:rsidR="00341E28" w:rsidRDefault="00341E28" w:rsidP="007004B3">
      <w:pPr>
        <w:pStyle w:val="Ttulo"/>
        <w:rPr>
          <w:b/>
          <w:bCs/>
        </w:rPr>
      </w:pPr>
      <w:r>
        <w:rPr>
          <w:b/>
          <w:bCs/>
        </w:rPr>
        <w:t>MARCO TEORICO</w:t>
      </w:r>
    </w:p>
    <w:p w14:paraId="70A39238" w14:textId="77777777" w:rsidR="007004B3" w:rsidRDefault="00341E28" w:rsidP="00341E28">
      <w:r>
        <w:t>Debido a que el proyecto tiene un enfoque hacia la preparación en las áreas de matemáticas e ingles que realiza</w:t>
      </w:r>
      <w:r w:rsidR="007004B3">
        <w:t xml:space="preserve"> </w:t>
      </w:r>
      <w:r>
        <w:t>el ICFES como examen de estado, es necesario mencionar algunos aspectos q son importantes</w:t>
      </w:r>
    </w:p>
    <w:p w14:paraId="4E2D6448" w14:textId="77777777" w:rsidR="00D30EF2" w:rsidRDefault="00D30EF2" w:rsidP="00341E28">
      <w:r>
        <w:t>Según el ICFES la prueba</w:t>
      </w:r>
      <w:r w:rsidR="00B1030F">
        <w:t xml:space="preserve"> de </w:t>
      </w:r>
      <w:proofErr w:type="spellStart"/>
      <w:r w:rsidR="00B1030F">
        <w:t>matematicas</w:t>
      </w:r>
      <w:proofErr w:type="spellEnd"/>
      <w:r>
        <w:t xml:space="preserve"> </w:t>
      </w:r>
      <w:r w:rsidR="0056241E">
        <w:t>evalúa</w:t>
      </w:r>
      <w:r>
        <w:t xml:space="preserve"> las competencias que requieran el uso de herramientas </w:t>
      </w:r>
      <w:r w:rsidR="0056241E">
        <w:t xml:space="preserve">matemáticas </w:t>
      </w:r>
      <w:r w:rsidR="00B1030F">
        <w:t>de tres</w:t>
      </w:r>
      <w:r>
        <w:t xml:space="preserve"> principales categorías: Algebra y calculo, </w:t>
      </w:r>
      <w:r w:rsidR="0056241E">
        <w:t>Geometría</w:t>
      </w:r>
      <w:r>
        <w:t xml:space="preserve"> y </w:t>
      </w:r>
      <w:r w:rsidR="0056241E">
        <w:t xml:space="preserve">Estadística. El contenido de la prueba cuenta con 49 preguntas de opción múltiple con una única respuesta de las cuales están orientadas a evaluar </w:t>
      </w:r>
      <w:r w:rsidR="00B1030F">
        <w:t>tres</w:t>
      </w:r>
      <w:r w:rsidR="0056241E">
        <w:t xml:space="preserve"> competencias </w:t>
      </w:r>
      <w:r w:rsidR="00B1030F">
        <w:t>las cuales son:</w:t>
      </w:r>
      <w:r w:rsidR="0056241E">
        <w:t xml:space="preserve"> “</w:t>
      </w:r>
      <w:r w:rsidR="00B1030F">
        <w:t>Argumentación</w:t>
      </w:r>
      <w:r w:rsidR="0056241E">
        <w:t>” la cual e</w:t>
      </w:r>
      <w:r w:rsidR="0056241E" w:rsidRPr="0056241E">
        <w:t>valúa la capacidad para validar o refutar conclusiones, estrategias, soluciones, interpretaciones y representaciones en diversas situaciones</w:t>
      </w:r>
      <w:r w:rsidR="0056241E">
        <w:t>, “</w:t>
      </w:r>
      <w:r w:rsidR="00B1030F">
        <w:t>Formación y Ejecución” que e</w:t>
      </w:r>
      <w:r w:rsidR="00B1030F" w:rsidRPr="00B1030F">
        <w:t>valúa la capacidad para validar o refutar conclusiones, estrategias, soluciones, interpretaciones y representaciones en diversas situaciones</w:t>
      </w:r>
      <w:r w:rsidR="00B1030F">
        <w:t>, “interpretación y representación” e</w:t>
      </w:r>
      <w:r w:rsidR="00B1030F" w:rsidRPr="00B1030F">
        <w:t>valúa la capacidad para plantear y ejecutar estrategias, y solucionar problemas en diversos contextos.</w:t>
      </w:r>
    </w:p>
    <w:p w14:paraId="3E6D0B54" w14:textId="77777777" w:rsidR="005B50F8" w:rsidRDefault="00B1030F" w:rsidP="005B50F8">
      <w:r>
        <w:t>Por otro lado,</w:t>
      </w:r>
      <w:r w:rsidR="00E40734">
        <w:t xml:space="preserve"> la prueba de ingles </w:t>
      </w:r>
      <w:proofErr w:type="spellStart"/>
      <w:r w:rsidR="00E40734">
        <w:t>evalua</w:t>
      </w:r>
      <w:proofErr w:type="spellEnd"/>
      <w:r w:rsidR="00E40734">
        <w:t xml:space="preserve"> la competencia comunicativa del estudiante con el objetivo de dar cuenta de lo que es capaz de hacer, </w:t>
      </w:r>
      <w:proofErr w:type="spellStart"/>
      <w:r w:rsidR="00E40734">
        <w:t>segun</w:t>
      </w:r>
      <w:proofErr w:type="spellEnd"/>
      <w:r w:rsidR="00E40734">
        <w:t xml:space="preserve"> lo expresado en el Marco </w:t>
      </w:r>
      <w:proofErr w:type="spellStart"/>
      <w:r w:rsidR="00E40734">
        <w:t>Comun</w:t>
      </w:r>
      <w:proofErr w:type="spellEnd"/>
      <w:r w:rsidR="00E40734">
        <w:t xml:space="preserve"> </w:t>
      </w:r>
      <w:proofErr w:type="gramStart"/>
      <w:r w:rsidR="00365478">
        <w:t>Europeo</w:t>
      </w:r>
      <w:proofErr w:type="gramEnd"/>
      <w:r w:rsidR="00365478">
        <w:t xml:space="preserve">. Su contenido </w:t>
      </w:r>
      <w:proofErr w:type="gramStart"/>
      <w:r w:rsidR="00365478">
        <w:t>en  la</w:t>
      </w:r>
      <w:proofErr w:type="gramEnd"/>
      <w:r w:rsidR="00365478">
        <w:t xml:space="preserve"> prueba cuenta con 55 preguntas de opción </w:t>
      </w:r>
      <w:proofErr w:type="spellStart"/>
      <w:r w:rsidR="00365478">
        <w:t>multiple</w:t>
      </w:r>
      <w:proofErr w:type="spellEnd"/>
      <w:r w:rsidR="00365478">
        <w:t xml:space="preserve"> con una única respuesta encontrándose repartidas en </w:t>
      </w:r>
      <w:r w:rsidR="005B50F8">
        <w:t>6</w:t>
      </w:r>
      <w:r w:rsidR="00365478">
        <w:t xml:space="preserve"> partes las cuales</w:t>
      </w:r>
      <w:r w:rsidR="005B50F8">
        <w:t xml:space="preserve"> califican a través de tareas de lectura literal e inferencial, gramática y </w:t>
      </w:r>
      <w:proofErr w:type="spellStart"/>
      <w:r w:rsidR="005B50F8">
        <w:t>lexico</w:t>
      </w:r>
      <w:proofErr w:type="spellEnd"/>
    </w:p>
    <w:p w14:paraId="785861F0" w14:textId="77777777" w:rsidR="00744E43" w:rsidRDefault="005B50F8" w:rsidP="00744E43">
      <w:proofErr w:type="spellStart"/>
      <w:r>
        <w:lastRenderedPageBreak/>
        <w:t>Tambien</w:t>
      </w:r>
      <w:proofErr w:type="spellEnd"/>
      <w:r>
        <w:t xml:space="preserve"> en importante decir que tanto la prueba de matemáticas y ingles que aplica el ICFES califica el nivel de desempeño agrupándose en 4 niveles (1, 2 ,3,4) para </w:t>
      </w:r>
      <w:proofErr w:type="spellStart"/>
      <w:r>
        <w:t>matematicas</w:t>
      </w:r>
      <w:proofErr w:type="spellEnd"/>
      <w:r>
        <w:t xml:space="preserve"> y (</w:t>
      </w:r>
      <w:r w:rsidR="00883A25">
        <w:t>preA1, A</w:t>
      </w:r>
      <w:proofErr w:type="gramStart"/>
      <w:r w:rsidR="00883A25">
        <w:t>1,A</w:t>
      </w:r>
      <w:proofErr w:type="gramEnd"/>
      <w:r w:rsidR="00883A25">
        <w:t xml:space="preserve">2,B1) para </w:t>
      </w:r>
      <w:proofErr w:type="spellStart"/>
      <w:r w:rsidR="00883A25">
        <w:t>ingles</w:t>
      </w:r>
      <w:proofErr w:type="spellEnd"/>
      <w:r w:rsidR="00883A25">
        <w:t xml:space="preserve">, estos niveles de desempeño se establecen de acuerdo a el </w:t>
      </w:r>
      <w:proofErr w:type="spellStart"/>
      <w:r w:rsidR="00883A25">
        <w:t>pocentaje</w:t>
      </w:r>
      <w:proofErr w:type="spellEnd"/>
      <w:r w:rsidR="00883A25">
        <w:t xml:space="preserve"> obtenido por el estudiante donde</w:t>
      </w:r>
      <w:r w:rsidR="00744E43">
        <w:t xml:space="preserve"> en la prueba de matemáticas </w:t>
      </w:r>
      <w:r w:rsidR="00883A25">
        <w:t xml:space="preserve"> el nivel 1</w:t>
      </w:r>
      <w:r w:rsidR="00744E43">
        <w:t>:</w:t>
      </w:r>
    </w:p>
    <w:p w14:paraId="71B23EE1" w14:textId="77777777" w:rsidR="007004B3" w:rsidRDefault="00744E43" w:rsidP="00613F13">
      <w:pPr>
        <w:ind w:firstLine="0"/>
      </w:pPr>
      <w:r>
        <w:t>(porcentaje obtenido 0-35)</w:t>
      </w:r>
      <w:r w:rsidRPr="00744E43">
        <w:t xml:space="preserve"> </w:t>
      </w:r>
      <w:r>
        <w:t>“</w:t>
      </w:r>
      <w:r w:rsidRPr="00744E43">
        <w:t>Lee información puntual (un dato, por ejemplo) relacionada con situaciones cotidianas y presentada en tablas o gráficas con escala explícita, cuadrícula o, por lo menos, líneas horizontales</w:t>
      </w:r>
      <w:r>
        <w:t>”. Nivel 2</w:t>
      </w:r>
      <w:r w:rsidR="00291506">
        <w:t xml:space="preserve">: </w:t>
      </w:r>
      <w:r>
        <w:t>(porcentaje obtenido 36-50) “</w:t>
      </w:r>
      <w:r w:rsidRPr="00744E43">
        <w:t>Compara la probabilidad de eventos simples (casos favorables/ casos posibles) cuando los casos posibles son los mismos en ambos eventos y en contextos similares a los presentados en el aula</w:t>
      </w:r>
      <w:proofErr w:type="gramStart"/>
      <w:r w:rsidRPr="00744E43">
        <w:t>. »</w:t>
      </w:r>
      <w:proofErr w:type="gramEnd"/>
      <w:r w:rsidRPr="00744E43">
        <w:t xml:space="preserve"> Toma decisiones sobre la veracidad o falsedad de una afirmación cuando esta se puede explicar verbalizando la lectura directa que se hace de la </w:t>
      </w:r>
      <w:r w:rsidRPr="00744E43">
        <w:t>información.</w:t>
      </w:r>
      <w:r>
        <w:t xml:space="preserve"> Nivel 3</w:t>
      </w:r>
      <w:r w:rsidR="008900BC">
        <w:t>: (porcentaje obtenido 51-70) “</w:t>
      </w:r>
      <w:r w:rsidR="008900BC" w:rsidRPr="008900BC">
        <w:t>Selecciona la gráfica (que puede ser de doble entrada correspondiente a la información de una tabla, o a partir de verbalizaciones (características de crecimiento o decrecimiento deseadas), teniendo en cuenta para la selección la escala, el tipo de variable y el tipo de gráfica</w:t>
      </w:r>
      <w:proofErr w:type="gramStart"/>
      <w:r w:rsidR="008900BC" w:rsidRPr="008900BC">
        <w:t>. »</w:t>
      </w:r>
      <w:proofErr w:type="gramEnd"/>
      <w:r w:rsidR="008900BC" w:rsidRPr="008900BC">
        <w:t xml:space="preserve"> Compara información gráfica que requiere algunas manipulaciones aritméticas</w:t>
      </w:r>
      <w:proofErr w:type="gramStart"/>
      <w:r w:rsidR="008900BC" w:rsidRPr="008900BC">
        <w:t>. »</w:t>
      </w:r>
      <w:proofErr w:type="gramEnd"/>
      <w:r w:rsidR="008900BC" w:rsidRPr="008900BC">
        <w:t xml:space="preserve"> Señala información representada en formatos no convencionales</w:t>
      </w:r>
      <w:r w:rsidR="008900BC">
        <w:t xml:space="preserve">” y Nivel </w:t>
      </w:r>
      <w:proofErr w:type="gramStart"/>
      <w:r w:rsidR="008900BC">
        <w:t>4 :</w:t>
      </w:r>
      <w:proofErr w:type="gramEnd"/>
      <w:r w:rsidR="008900BC">
        <w:t xml:space="preserve"> (porcentaje obtenido 71-100) “</w:t>
      </w:r>
      <w:r w:rsidR="008900BC" w:rsidRPr="008900BC">
        <w:t xml:space="preserve"> Resuelve problemas que requieren construir una representación auxiliar (gráficas y fórmulas) como paso intermedio para su solución. » Modela usando lenguaje algebraico información dada en lenguaje natural, tablas o representaciones geométricas.  Manipula expresiones algebraicas o aritméticas haciendo uso de las propiedades de las operaciones.</w:t>
      </w:r>
      <w:r w:rsidR="008900BC">
        <w:t>”</w:t>
      </w:r>
    </w:p>
    <w:p w14:paraId="5E231FF8" w14:textId="77777777" w:rsidR="007004B3" w:rsidRDefault="007004B3" w:rsidP="007004B3"/>
    <w:p w14:paraId="048E4C08" w14:textId="77777777" w:rsidR="00E869C6" w:rsidRDefault="00E869C6" w:rsidP="008900BC">
      <w:pPr>
        <w:pStyle w:val="Ttulo"/>
        <w:rPr>
          <w:b/>
          <w:bCs/>
        </w:rPr>
      </w:pPr>
    </w:p>
    <w:p w14:paraId="620787B3" w14:textId="77777777" w:rsidR="00E869C6" w:rsidRDefault="00E869C6" w:rsidP="008900BC">
      <w:pPr>
        <w:pStyle w:val="Ttulo"/>
        <w:rPr>
          <w:b/>
          <w:bCs/>
        </w:rPr>
      </w:pPr>
    </w:p>
    <w:p w14:paraId="55EDD217" w14:textId="77777777" w:rsidR="00E869C6" w:rsidRDefault="00E869C6" w:rsidP="008900BC">
      <w:pPr>
        <w:pStyle w:val="Ttulo"/>
        <w:rPr>
          <w:b/>
          <w:bCs/>
        </w:rPr>
      </w:pPr>
    </w:p>
    <w:p w14:paraId="1FA1A40F" w14:textId="77777777" w:rsidR="007004B3" w:rsidRDefault="008900BC" w:rsidP="008900BC">
      <w:pPr>
        <w:pStyle w:val="Ttulo"/>
        <w:rPr>
          <w:b/>
          <w:bCs/>
        </w:rPr>
      </w:pPr>
      <w:r>
        <w:rPr>
          <w:b/>
          <w:bCs/>
        </w:rPr>
        <w:t>DISEÑO METODOLOGICO</w:t>
      </w:r>
    </w:p>
    <w:p w14:paraId="171F95EA" w14:textId="77777777" w:rsidR="00613F13" w:rsidRDefault="00613F13" w:rsidP="00613F13">
      <w:pPr>
        <w:ind w:firstLine="0"/>
        <w:rPr>
          <w:b/>
          <w:bCs/>
        </w:rPr>
      </w:pPr>
    </w:p>
    <w:p w14:paraId="31C6E9E8" w14:textId="77777777" w:rsidR="00613F13" w:rsidRDefault="00613F13" w:rsidP="00613F13">
      <w:pPr>
        <w:ind w:firstLine="0"/>
        <w:rPr>
          <w:b/>
          <w:bCs/>
        </w:rPr>
      </w:pPr>
      <w:r>
        <w:rPr>
          <w:b/>
          <w:bCs/>
        </w:rPr>
        <w:t>Desde el enfoque aplicado</w:t>
      </w:r>
    </w:p>
    <w:p w14:paraId="37083017" w14:textId="77777777" w:rsidR="00613F13" w:rsidRDefault="00613F13" w:rsidP="00613F13">
      <w:r>
        <w:t xml:space="preserve">El proyecto se encuentra en un proceso de desarrollo de la cual su base se centra en fases que contienen un conjunto de actividades </w:t>
      </w:r>
      <w:r w:rsidR="00DF5CF5">
        <w:t>específicas</w:t>
      </w:r>
      <w:r>
        <w:t>, se espera finalizar el proyecto dentro de un plazo de 2 meses</w:t>
      </w:r>
    </w:p>
    <w:p w14:paraId="5029AEC8" w14:textId="77777777" w:rsidR="008900BC" w:rsidRDefault="00613F13" w:rsidP="00613F13">
      <w:pPr>
        <w:ind w:firstLine="0"/>
        <w:rPr>
          <w:b/>
          <w:bCs/>
        </w:rPr>
      </w:pPr>
      <w:r>
        <w:rPr>
          <w:b/>
          <w:bCs/>
        </w:rPr>
        <w:t>Fases del proyecto</w:t>
      </w:r>
    </w:p>
    <w:p w14:paraId="6A2312FC" w14:textId="77777777" w:rsidR="00613F13" w:rsidRDefault="00613F13" w:rsidP="00613F13">
      <w:r>
        <w:t xml:space="preserve">Las fases del </w:t>
      </w:r>
      <w:r w:rsidR="00DF5CF5">
        <w:t>proyecto consisten</w:t>
      </w:r>
      <w:r>
        <w:t xml:space="preserve"> en momentos en los cuales se permitieron realizar actividades especificas con fin de </w:t>
      </w:r>
      <w:r w:rsidR="008A4DDB">
        <w:t>llegar a el objetivo, estas fases consist</w:t>
      </w:r>
      <w:r w:rsidR="00E869C6">
        <w:t>en</w:t>
      </w:r>
      <w:r w:rsidR="008A4DDB">
        <w:t xml:space="preserve"> en:</w:t>
      </w:r>
    </w:p>
    <w:p w14:paraId="5E9C2FB4" w14:textId="77777777" w:rsidR="008A4DDB" w:rsidRDefault="008A4DDB" w:rsidP="00613F13">
      <w:r>
        <w:rPr>
          <w:b/>
          <w:bCs/>
        </w:rPr>
        <w:t xml:space="preserve">Primera </w:t>
      </w:r>
      <w:r w:rsidR="00DF5CF5">
        <w:rPr>
          <w:b/>
          <w:bCs/>
        </w:rPr>
        <w:t>fase:</w:t>
      </w:r>
      <w:r>
        <w:rPr>
          <w:b/>
          <w:bCs/>
        </w:rPr>
        <w:t xml:space="preserve"> </w:t>
      </w:r>
      <w:r w:rsidR="00E869C6">
        <w:rPr>
          <w:b/>
          <w:bCs/>
        </w:rPr>
        <w:t xml:space="preserve">preparación </w:t>
      </w:r>
      <w:r w:rsidR="00DF5CF5">
        <w:rPr>
          <w:b/>
          <w:bCs/>
        </w:rPr>
        <w:t>y observación</w:t>
      </w:r>
      <w:r w:rsidR="00E869C6">
        <w:rPr>
          <w:b/>
          <w:bCs/>
        </w:rPr>
        <w:t xml:space="preserve">: </w:t>
      </w:r>
      <w:r w:rsidR="00E869C6">
        <w:t xml:space="preserve">1) inmersión en cursos de decimo para su </w:t>
      </w:r>
      <w:r w:rsidR="00DF5CF5">
        <w:t>observación y</w:t>
      </w:r>
      <w:r w:rsidR="00E869C6">
        <w:t xml:space="preserve"> </w:t>
      </w:r>
      <w:r w:rsidR="00097E3A">
        <w:t xml:space="preserve">caracterización. 2) </w:t>
      </w:r>
      <w:r w:rsidR="00DF5CF5">
        <w:t>preparación</w:t>
      </w:r>
      <w:r w:rsidR="00097E3A">
        <w:t xml:space="preserve"> de </w:t>
      </w:r>
      <w:r w:rsidR="00DF5CF5">
        <w:t>una página</w:t>
      </w:r>
      <w:r w:rsidR="00097E3A">
        <w:t xml:space="preserve"> web con objetivo de complementar ayuda a los estudiantes</w:t>
      </w:r>
    </w:p>
    <w:p w14:paraId="28DEE449" w14:textId="77777777" w:rsidR="00097E3A" w:rsidRDefault="00097E3A" w:rsidP="00097E3A">
      <w:r>
        <w:rPr>
          <w:b/>
          <w:bCs/>
        </w:rPr>
        <w:t xml:space="preserve">Segunda </w:t>
      </w:r>
      <w:r w:rsidR="00DF5CF5">
        <w:rPr>
          <w:b/>
          <w:bCs/>
        </w:rPr>
        <w:t>fase:</w:t>
      </w:r>
      <w:r>
        <w:rPr>
          <w:b/>
          <w:bCs/>
        </w:rPr>
        <w:t xml:space="preserve"> diseño técnico y pedagógico: </w:t>
      </w:r>
      <w:r>
        <w:t xml:space="preserve">1) desarrollo de la </w:t>
      </w:r>
      <w:r w:rsidR="00DF5CF5">
        <w:t>página</w:t>
      </w:r>
      <w:r>
        <w:t xml:space="preserve"> web. 2) diseño de 6 simulacros en la </w:t>
      </w:r>
      <w:r w:rsidR="00DF5CF5">
        <w:t>página</w:t>
      </w:r>
      <w:r>
        <w:t xml:space="preserve"> </w:t>
      </w:r>
      <w:proofErr w:type="spellStart"/>
      <w:r w:rsidR="00DF5CF5">
        <w:t>K</w:t>
      </w:r>
      <w:r>
        <w:t>ahoot</w:t>
      </w:r>
      <w:proofErr w:type="spellEnd"/>
      <w:r w:rsidR="00DF5CF5">
        <w:t>!</w:t>
      </w:r>
      <w:r>
        <w:t xml:space="preserve"> los cuales representarían los tres momentos importantes (antes, </w:t>
      </w:r>
      <w:r w:rsidR="00DF5CF5">
        <w:t>durante, después</w:t>
      </w:r>
      <w:r>
        <w:t>) del proyecto. 3) diseño de una app (solución tecnológica) la cual permitirá a los estudiantes</w:t>
      </w:r>
      <w:r w:rsidR="00F17FC7">
        <w:t xml:space="preserve"> resolver problemas tipo ICFES </w:t>
      </w:r>
      <w:r w:rsidR="00DF5CF5">
        <w:t>de manera</w:t>
      </w:r>
      <w:r w:rsidR="00F17FC7">
        <w:t xml:space="preserve"> rápida y portátil </w:t>
      </w:r>
      <w:r w:rsidR="00DF5CF5">
        <w:t>4) diseño de entrevistas hacia profesores con fin de que expliquen con sus propias palabras la manera de como actuar en las pruebas ICFES</w:t>
      </w:r>
    </w:p>
    <w:p w14:paraId="09E87A79" w14:textId="77777777" w:rsidR="00F17FC7" w:rsidRDefault="00DF5CF5" w:rsidP="00097E3A">
      <w:r>
        <w:rPr>
          <w:b/>
          <w:bCs/>
        </w:rPr>
        <w:t>Tercera fase</w:t>
      </w:r>
      <w:r w:rsidR="00F17FC7">
        <w:rPr>
          <w:b/>
          <w:bCs/>
        </w:rPr>
        <w:t>:</w:t>
      </w:r>
      <w:r>
        <w:rPr>
          <w:b/>
          <w:bCs/>
        </w:rPr>
        <w:t xml:space="preserve"> implementación y retroalimentación:</w:t>
      </w:r>
      <w:r>
        <w:t xml:space="preserve"> 1) los estudiantes presentaron una preprueba que consto con 14 preguntas de </w:t>
      </w:r>
      <w:proofErr w:type="spellStart"/>
      <w:r>
        <w:t>ingles</w:t>
      </w:r>
      <w:proofErr w:type="spellEnd"/>
      <w:r>
        <w:t xml:space="preserve"> y de </w:t>
      </w:r>
      <w:proofErr w:type="spellStart"/>
      <w:r>
        <w:t>matematicas</w:t>
      </w:r>
      <w:proofErr w:type="spellEnd"/>
      <w:r>
        <w:t xml:space="preserve"> por la aplicación </w:t>
      </w:r>
      <w:proofErr w:type="spellStart"/>
      <w:r>
        <w:t>kahoot</w:t>
      </w:r>
      <w:proofErr w:type="spellEnd"/>
      <w:proofErr w:type="gramStart"/>
      <w:r>
        <w:t>! .</w:t>
      </w:r>
      <w:proofErr w:type="gramEnd"/>
      <w:r>
        <w:t xml:space="preserve"> 2) pre análisis de los resultados con el fin de identificar </w:t>
      </w:r>
      <w:r w:rsidR="008C4485">
        <w:t xml:space="preserve">cuales son las debilidades </w:t>
      </w:r>
      <w:r w:rsidR="008C4485">
        <w:lastRenderedPageBreak/>
        <w:t xml:space="preserve">de los estudiantes 3) desarrollo de la solución tecnológica 4) presentación de prueba durante el proyecto y entrega de folleto el cual incluye </w:t>
      </w:r>
      <w:proofErr w:type="spellStart"/>
      <w:r w:rsidR="008C4485">
        <w:t>tips</w:t>
      </w:r>
      <w:proofErr w:type="spellEnd"/>
      <w:r w:rsidR="00574772">
        <w:t xml:space="preserve"> y consejos sobre el ICFES</w:t>
      </w:r>
    </w:p>
    <w:p w14:paraId="36AF1F0B" w14:textId="77777777" w:rsidR="00574772" w:rsidRDefault="008C4485" w:rsidP="00097E3A">
      <w:r>
        <w:rPr>
          <w:b/>
          <w:bCs/>
        </w:rPr>
        <w:t xml:space="preserve">Cuarta fase: análisis de resultados y presentación de proyecto: </w:t>
      </w:r>
      <w:r w:rsidR="00574772">
        <w:t xml:space="preserve">1) construcción del informe. 2) análisis total de resultados 3) </w:t>
      </w:r>
      <w:proofErr w:type="spellStart"/>
      <w:r w:rsidR="00574772">
        <w:t>presentacion</w:t>
      </w:r>
      <w:proofErr w:type="spellEnd"/>
      <w:r w:rsidR="00574772">
        <w:t xml:space="preserve"> de las conclusiones. 4) presentación solución tecnológica y pagina web frente a la comunidad educativa</w:t>
      </w:r>
    </w:p>
    <w:p w14:paraId="7746AD7A" w14:textId="77777777" w:rsidR="008C4485" w:rsidRDefault="00574772" w:rsidP="00574772">
      <w:pPr>
        <w:ind w:firstLine="0"/>
      </w:pPr>
      <w:proofErr w:type="spellStart"/>
      <w:r>
        <w:rPr>
          <w:b/>
          <w:bCs/>
        </w:rPr>
        <w:t>Poblacion</w:t>
      </w:r>
      <w:proofErr w:type="spellEnd"/>
      <w:r>
        <w:t xml:space="preserve"> </w:t>
      </w:r>
    </w:p>
    <w:p w14:paraId="6D7A2245" w14:textId="77777777" w:rsidR="00574772" w:rsidRDefault="00574772" w:rsidP="00574772">
      <w:r>
        <w:t xml:space="preserve"> La población </w:t>
      </w:r>
      <w:proofErr w:type="spellStart"/>
      <w:r>
        <w:t>esta</w:t>
      </w:r>
      <w:proofErr w:type="spellEnd"/>
      <w:r>
        <w:t xml:space="preserve"> constituida por estudiantes de grado decimo de la institución educativa Venecia </w:t>
      </w:r>
      <w:proofErr w:type="gramStart"/>
      <w:r>
        <w:t>I.E.D  ubicada</w:t>
      </w:r>
      <w:proofErr w:type="gramEnd"/>
      <w:r>
        <w:t xml:space="preserve"> en el sur de </w:t>
      </w:r>
      <w:proofErr w:type="spellStart"/>
      <w:r>
        <w:t>Bogota</w:t>
      </w:r>
      <w:proofErr w:type="spellEnd"/>
      <w:r>
        <w:t xml:space="preserve"> D.C </w:t>
      </w:r>
    </w:p>
    <w:p w14:paraId="0181A223" w14:textId="77777777" w:rsidR="00574772" w:rsidRPr="00574772" w:rsidRDefault="00574772" w:rsidP="00574772"/>
    <w:p w14:paraId="6535CFEF" w14:textId="77777777" w:rsidR="00097E3A" w:rsidRPr="00097E3A" w:rsidRDefault="00097E3A" w:rsidP="00097E3A"/>
    <w:p w14:paraId="5C76FF02" w14:textId="77777777" w:rsidR="00E869C6" w:rsidRPr="008A4DDB" w:rsidRDefault="00E869C6" w:rsidP="00613F13">
      <w:pPr>
        <w:rPr>
          <w:b/>
          <w:bCs/>
        </w:rPr>
      </w:pPr>
    </w:p>
    <w:p w14:paraId="5C21C658" w14:textId="77777777" w:rsidR="008A4DDB" w:rsidRPr="008900BC" w:rsidRDefault="008A4DDB" w:rsidP="008A4DDB">
      <w:pPr>
        <w:ind w:firstLine="0"/>
      </w:pPr>
    </w:p>
    <w:p w14:paraId="16C2F6E9" w14:textId="77777777" w:rsidR="007004B3" w:rsidRPr="008900BC" w:rsidRDefault="007004B3" w:rsidP="008900BC">
      <w:pPr>
        <w:pStyle w:val="Ttulo"/>
        <w:rPr>
          <w:b/>
          <w:bCs/>
        </w:rPr>
      </w:pPr>
    </w:p>
    <w:p w14:paraId="5087136C" w14:textId="77777777" w:rsidR="007004B3" w:rsidRDefault="007004B3" w:rsidP="007004B3"/>
    <w:p w14:paraId="6900FAB6" w14:textId="77777777" w:rsidR="007004B3" w:rsidRDefault="007004B3" w:rsidP="007004B3"/>
    <w:p w14:paraId="659F0835" w14:textId="77777777" w:rsidR="007004B3" w:rsidRDefault="007004B3" w:rsidP="007004B3"/>
    <w:p w14:paraId="210ACF45" w14:textId="77777777" w:rsidR="007004B3" w:rsidRDefault="007004B3" w:rsidP="007004B3"/>
    <w:p w14:paraId="36BE40C4" w14:textId="77777777" w:rsidR="007004B3" w:rsidRDefault="007004B3" w:rsidP="007004B3"/>
    <w:p w14:paraId="3BC7699C" w14:textId="77777777" w:rsidR="007004B3" w:rsidRDefault="007004B3" w:rsidP="007004B3"/>
    <w:p w14:paraId="6C2B474F" w14:textId="77777777" w:rsidR="007004B3" w:rsidRDefault="007004B3" w:rsidP="007004B3"/>
    <w:p w14:paraId="535B8008" w14:textId="77777777" w:rsidR="007004B3" w:rsidRDefault="007004B3" w:rsidP="007004B3"/>
    <w:p w14:paraId="784BA71E" w14:textId="77777777" w:rsidR="007004B3" w:rsidRDefault="007004B3" w:rsidP="007004B3"/>
    <w:p w14:paraId="09571F8A" w14:textId="77777777" w:rsidR="008900BC" w:rsidRDefault="008900BC" w:rsidP="00910BF7">
      <w:pPr>
        <w:pStyle w:val="Ttulo4"/>
        <w:jc w:val="center"/>
        <w:rPr>
          <w:i w:val="0"/>
          <w:iCs w:val="0"/>
        </w:rPr>
      </w:pPr>
    </w:p>
    <w:p w14:paraId="6E61AB80" w14:textId="77777777" w:rsidR="00355DCA" w:rsidRDefault="00910BF7" w:rsidP="00910BF7">
      <w:pPr>
        <w:pStyle w:val="Ttulo4"/>
        <w:jc w:val="center"/>
        <w:rPr>
          <w:i w:val="0"/>
          <w:iCs w:val="0"/>
        </w:rPr>
      </w:pPr>
      <w:r w:rsidRPr="00910BF7">
        <w:rPr>
          <w:i w:val="0"/>
          <w:iCs w:val="0"/>
        </w:rPr>
        <w:t xml:space="preserve">MARCO </w:t>
      </w:r>
      <w:r w:rsidR="000C4EB9">
        <w:rPr>
          <w:i w:val="0"/>
          <w:iCs w:val="0"/>
        </w:rPr>
        <w:t>CONCEPTUAL</w:t>
      </w:r>
    </w:p>
    <w:p w14:paraId="33FD3A72" w14:textId="77777777" w:rsidR="00591006" w:rsidRPr="00591006" w:rsidRDefault="00591006" w:rsidP="00591006"/>
    <w:p w14:paraId="14B80574" w14:textId="77777777" w:rsidR="00910BF7" w:rsidRDefault="00910BF7" w:rsidP="00910BF7">
      <w:r w:rsidRPr="00910BF7">
        <w:t xml:space="preserve">La prueba Saber 11 es una evaluación estandarizada aplicada en Colombia por el ICFES para medir el desarrollo de competencias en diferentes áreas del conocimiento. Entre </w:t>
      </w:r>
      <w:r w:rsidR="000C4EB9">
        <w:t>2</w:t>
      </w:r>
      <w:r w:rsidRPr="00910BF7">
        <w:t>profesional.</w:t>
      </w:r>
    </w:p>
    <w:p w14:paraId="72B5E50A" w14:textId="77777777" w:rsidR="00910BF7" w:rsidRPr="00910BF7" w:rsidRDefault="00910BF7" w:rsidP="00910BF7">
      <w:pPr>
        <w:ind w:firstLine="0"/>
        <w:rPr>
          <w:b/>
          <w:bCs/>
        </w:rPr>
      </w:pPr>
      <w:r w:rsidRPr="00910BF7">
        <w:rPr>
          <w:b/>
          <w:bCs/>
        </w:rPr>
        <w:t>Competencias Matemáticas</w:t>
      </w:r>
    </w:p>
    <w:p w14:paraId="4720AFC9" w14:textId="77777777" w:rsidR="00574772" w:rsidRDefault="00910BF7" w:rsidP="00910BF7">
      <w:pPr>
        <w:ind w:firstLine="0"/>
      </w:pPr>
      <w:r w:rsidRPr="00910BF7">
        <w:t>Las competencias matemáticas incluyen la capacidad de</w:t>
      </w:r>
      <w:r w:rsidR="00113F7F">
        <w:t xml:space="preserve"> r</w:t>
      </w:r>
      <w:r w:rsidRPr="00910BF7">
        <w:t>esolver problemas</w:t>
      </w:r>
      <w:r w:rsidR="00113F7F">
        <w:t>, i</w:t>
      </w:r>
      <w:r w:rsidRPr="00910BF7">
        <w:t xml:space="preserve">nterpretar </w:t>
      </w:r>
    </w:p>
    <w:p w14:paraId="4C04954D" w14:textId="77777777" w:rsidR="00574772" w:rsidRDefault="00574772" w:rsidP="00910BF7">
      <w:pPr>
        <w:ind w:firstLine="0"/>
      </w:pPr>
    </w:p>
    <w:p w14:paraId="66E0784C" w14:textId="77777777" w:rsidR="00113F7F" w:rsidRDefault="00910BF7" w:rsidP="00910BF7">
      <w:pPr>
        <w:ind w:firstLine="0"/>
      </w:pPr>
      <w:r w:rsidRPr="00910BF7">
        <w:t>información cuantitativa</w:t>
      </w:r>
      <w:r w:rsidR="00113F7F">
        <w:t>, a</w:t>
      </w:r>
      <w:r w:rsidRPr="00910BF7">
        <w:t>nalizar gráficos y tablas</w:t>
      </w:r>
      <w:r w:rsidR="00113F7F">
        <w:t>, a</w:t>
      </w:r>
      <w:r w:rsidRPr="00910BF7">
        <w:t>plicar conceptos matemáticos en situaciones cotidianas.</w:t>
      </w:r>
      <w:r w:rsidR="00113F7F">
        <w:t xml:space="preserve"> </w:t>
      </w:r>
      <w:r w:rsidRPr="00910BF7">
        <w:t>El aprendizaje de las matemáticas favorece el desarrollo del razonamiento lógico y la toma de decisiones basadas en evidencia.</w:t>
      </w:r>
    </w:p>
    <w:p w14:paraId="4C73E6D5" w14:textId="77777777" w:rsidR="00113F7F" w:rsidRPr="00113F7F" w:rsidRDefault="00910BF7" w:rsidP="00910BF7">
      <w:pPr>
        <w:ind w:firstLine="0"/>
        <w:rPr>
          <w:b/>
          <w:bCs/>
        </w:rPr>
      </w:pPr>
      <w:r w:rsidRPr="00113F7F">
        <w:rPr>
          <w:b/>
          <w:bCs/>
        </w:rPr>
        <w:t xml:space="preserve">Competencias en </w:t>
      </w:r>
      <w:proofErr w:type="gramStart"/>
      <w:r w:rsidRPr="00113F7F">
        <w:rPr>
          <w:b/>
          <w:bCs/>
        </w:rPr>
        <w:t>Inglés</w:t>
      </w:r>
      <w:proofErr w:type="gramEnd"/>
    </w:p>
    <w:p w14:paraId="156B5073" w14:textId="77777777" w:rsidR="00113F7F" w:rsidRDefault="00910BF7" w:rsidP="00910BF7">
      <w:pPr>
        <w:ind w:firstLine="0"/>
      </w:pPr>
      <w:r w:rsidRPr="00910BF7">
        <w:t>El inglés es considerado una lengua de comunicación internacional. Las competencias evaluadas incluyen</w:t>
      </w:r>
      <w:r w:rsidR="00113F7F">
        <w:t xml:space="preserve"> c</w:t>
      </w:r>
      <w:r w:rsidRPr="00910BF7">
        <w:t>omprensión de lectura</w:t>
      </w:r>
      <w:r w:rsidR="00113F7F">
        <w:t>, id</w:t>
      </w:r>
      <w:r w:rsidRPr="00910BF7">
        <w:t xml:space="preserve">entificación de información explícita e </w:t>
      </w:r>
      <w:proofErr w:type="gramStart"/>
      <w:r w:rsidRPr="00910BF7">
        <w:t>implícita</w:t>
      </w:r>
      <w:r w:rsidR="00113F7F">
        <w:t xml:space="preserve"> ,u</w:t>
      </w:r>
      <w:r w:rsidRPr="00910BF7">
        <w:t>so</w:t>
      </w:r>
      <w:proofErr w:type="gramEnd"/>
      <w:r w:rsidRPr="00910BF7">
        <w:t xml:space="preserve"> de vocabulario</w:t>
      </w:r>
      <w:r w:rsidR="00113F7F">
        <w:t xml:space="preserve">, </w:t>
      </w:r>
      <w:r w:rsidRPr="00910BF7">
        <w:t>Interpretación de contextos comunicativos</w:t>
      </w:r>
      <w:r w:rsidR="00113F7F">
        <w:t xml:space="preserve">. </w:t>
      </w:r>
      <w:r w:rsidRPr="00910BF7">
        <w:t>El fortalecimiento de estas habilidades permite a los estudiantes acceder a mayores oportunidades académicas y laborales</w:t>
      </w:r>
    </w:p>
    <w:p w14:paraId="50FA01CD" w14:textId="77777777" w:rsidR="00113F7F" w:rsidRPr="00113F7F" w:rsidRDefault="00910BF7" w:rsidP="00910BF7">
      <w:pPr>
        <w:ind w:firstLine="0"/>
        <w:rPr>
          <w:b/>
          <w:bCs/>
        </w:rPr>
      </w:pPr>
      <w:r w:rsidRPr="00113F7F">
        <w:rPr>
          <w:b/>
          <w:bCs/>
        </w:rPr>
        <w:t>Aprendizaje Basado en Competencias</w:t>
      </w:r>
    </w:p>
    <w:p w14:paraId="2223EDE4" w14:textId="77777777" w:rsidR="00E81978" w:rsidRPr="00574772" w:rsidRDefault="00910BF7" w:rsidP="00574772">
      <w:pPr>
        <w:ind w:firstLine="0"/>
        <w:rPr>
          <w:b/>
          <w:bCs/>
        </w:rPr>
      </w:pPr>
      <w:r w:rsidRPr="00910BF7">
        <w:t>El aprendizaje basado en competencias busca que los estudiantes apliquen sus conocimientos en contextos reales, desarrollando habilidades de análisis, interpretación y solución de problemas, enfoque utilizado tanto por el ICFES como por programas internacionales como PISA.</w:t>
      </w:r>
      <w:r w:rsidR="00BA45DB" w:rsidRPr="00AB5BA3">
        <w:rPr>
          <w:lang w:bidi="es-ES"/>
        </w:rPr>
        <w:t xml:space="preserve"> </w:t>
      </w:r>
    </w:p>
    <w:p w14:paraId="576A0431" w14:textId="77777777" w:rsidR="00574772" w:rsidRDefault="00574772"/>
    <w:p w14:paraId="192FA6C4" w14:textId="77777777" w:rsidR="00574772" w:rsidRDefault="00574772" w:rsidP="00574772">
      <w:pPr>
        <w:pStyle w:val="Ttulo"/>
      </w:pPr>
    </w:p>
    <w:p w14:paraId="541D744F" w14:textId="77777777" w:rsidR="00574772" w:rsidRDefault="00574772" w:rsidP="00574772">
      <w:pPr>
        <w:pStyle w:val="Ttulo"/>
      </w:pPr>
    </w:p>
    <w:p w14:paraId="0903E301" w14:textId="77777777" w:rsidR="00574772" w:rsidRDefault="009E4993" w:rsidP="00574772">
      <w:pPr>
        <w:pStyle w:val="Ttulo"/>
        <w:rPr>
          <w:b/>
          <w:bCs/>
        </w:rPr>
      </w:pPr>
      <w:r>
        <w:rPr>
          <w:b/>
          <w:bCs/>
        </w:rPr>
        <w:t>EVIDENCIAS</w:t>
      </w:r>
    </w:p>
    <w:p w14:paraId="75284AD8" w14:textId="77777777" w:rsidR="00E26B5E" w:rsidRDefault="00E26B5E" w:rsidP="00E26B5E">
      <w:pPr>
        <w:pStyle w:val="Ttulo"/>
        <w:jc w:val="left"/>
        <w:rPr>
          <w:b/>
          <w:bCs/>
        </w:rPr>
      </w:pPr>
      <w:r>
        <w:rPr>
          <w:b/>
          <w:bCs/>
          <w:noProof/>
        </w:rPr>
        <w:drawing>
          <wp:anchor distT="0" distB="0" distL="114300" distR="114300" simplePos="0" relativeHeight="251658240" behindDoc="1" locked="0" layoutInCell="1" allowOverlap="1" wp14:anchorId="3EADA87F" wp14:editId="2725D2F9">
            <wp:simplePos x="0" y="0"/>
            <wp:positionH relativeFrom="column">
              <wp:posOffset>3051175</wp:posOffset>
            </wp:positionH>
            <wp:positionV relativeFrom="paragraph">
              <wp:posOffset>397510</wp:posOffset>
            </wp:positionV>
            <wp:extent cx="3082925" cy="1957705"/>
            <wp:effectExtent l="0" t="0" r="3175" b="4445"/>
            <wp:wrapTight wrapText="bothSides">
              <wp:wrapPolygon edited="0">
                <wp:start x="0" y="0"/>
                <wp:lineTo x="0" y="21439"/>
                <wp:lineTo x="21489" y="21439"/>
                <wp:lineTo x="21489" y="0"/>
                <wp:lineTo x="0" y="0"/>
              </wp:wrapPolygon>
            </wp:wrapTight>
            <wp:docPr id="779544950" name="Imagen 1" descr="Un grupo de personas en un salón de clase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44950" name="Imagen 1" descr="Un grupo de personas en un salón de clases&#10;&#10;Descripción generada automáticamente con confianza media"/>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2925" cy="1957705"/>
                    </a:xfrm>
                    <a:prstGeom prst="rect">
                      <a:avLst/>
                    </a:prstGeom>
                  </pic:spPr>
                </pic:pic>
              </a:graphicData>
            </a:graphic>
            <wp14:sizeRelH relativeFrom="margin">
              <wp14:pctWidth>0</wp14:pctWidth>
            </wp14:sizeRelH>
            <wp14:sizeRelV relativeFrom="margin">
              <wp14:pctHeight>0</wp14:pctHeight>
            </wp14:sizeRelV>
          </wp:anchor>
        </w:drawing>
      </w:r>
      <w:r>
        <w:rPr>
          <w:b/>
          <w:bCs/>
        </w:rPr>
        <w:t>EVIDENCIA FOTOGRAFICA IMPLEMENTACION PREPRUEBA GRADO 1004 JM</w:t>
      </w:r>
      <w:r>
        <w:rPr>
          <w:b/>
          <w:bCs/>
          <w:noProof/>
        </w:rPr>
        <w:drawing>
          <wp:inline distT="0" distB="0" distL="0" distR="0" wp14:anchorId="201EA3F3" wp14:editId="528475F2">
            <wp:extent cx="2817628" cy="2062315"/>
            <wp:effectExtent l="0" t="0" r="1905" b="0"/>
            <wp:docPr id="8219765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76517" name="Imagen 8219765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5105" cy="2082427"/>
                    </a:xfrm>
                    <a:prstGeom prst="rect">
                      <a:avLst/>
                    </a:prstGeom>
                  </pic:spPr>
                </pic:pic>
              </a:graphicData>
            </a:graphic>
          </wp:inline>
        </w:drawing>
      </w:r>
    </w:p>
    <w:p w14:paraId="25CC2420" w14:textId="77777777" w:rsidR="009E4993" w:rsidRDefault="00AB3719" w:rsidP="009E4993">
      <w:pPr>
        <w:pStyle w:val="Ttulo"/>
        <w:jc w:val="both"/>
        <w:rPr>
          <w:b/>
          <w:bCs/>
        </w:rPr>
      </w:pPr>
      <w:r>
        <w:rPr>
          <w:b/>
          <w:bCs/>
          <w:noProof/>
        </w:rPr>
        <w:drawing>
          <wp:inline distT="0" distB="0" distL="0" distR="0" wp14:anchorId="7F1FC0F3" wp14:editId="003A32A7">
            <wp:extent cx="2723043" cy="1871330"/>
            <wp:effectExtent l="0" t="0" r="1270" b="0"/>
            <wp:docPr id="1268109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0987" name="Imagen 1268109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6402" cy="1901127"/>
                    </a:xfrm>
                    <a:prstGeom prst="rect">
                      <a:avLst/>
                    </a:prstGeom>
                  </pic:spPr>
                </pic:pic>
              </a:graphicData>
            </a:graphic>
          </wp:inline>
        </w:drawing>
      </w:r>
    </w:p>
    <w:p w14:paraId="2392A995" w14:textId="77777777" w:rsidR="00AB3719" w:rsidRPr="009E4993" w:rsidRDefault="000F3FEE" w:rsidP="009E4993">
      <w:pPr>
        <w:pStyle w:val="Ttulo"/>
        <w:jc w:val="both"/>
        <w:rPr>
          <w:b/>
          <w:bCs/>
        </w:rPr>
      </w:pPr>
      <w:r>
        <w:rPr>
          <w:b/>
          <w:bCs/>
          <w:noProof/>
        </w:rPr>
        <w:drawing>
          <wp:anchor distT="0" distB="0" distL="114300" distR="114300" simplePos="0" relativeHeight="251660288" behindDoc="0" locked="0" layoutInCell="1" allowOverlap="1" wp14:anchorId="53B5D442" wp14:editId="019CCC89">
            <wp:simplePos x="0" y="0"/>
            <wp:positionH relativeFrom="page">
              <wp:posOffset>4051005</wp:posOffset>
            </wp:positionH>
            <wp:positionV relativeFrom="paragraph">
              <wp:posOffset>332873</wp:posOffset>
            </wp:positionV>
            <wp:extent cx="3113740" cy="1839432"/>
            <wp:effectExtent l="0" t="0" r="0" b="8890"/>
            <wp:wrapNone/>
            <wp:docPr id="422261310" name="Imagen 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61310" name="Imagen 5" descr="Interfaz de usuario gráfica, Texto, Aplicación&#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21420" cy="1843969"/>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59264" behindDoc="0" locked="0" layoutInCell="1" allowOverlap="1" wp14:anchorId="553FEF62" wp14:editId="10CF6343">
            <wp:simplePos x="0" y="0"/>
            <wp:positionH relativeFrom="column">
              <wp:posOffset>-297180</wp:posOffset>
            </wp:positionH>
            <wp:positionV relativeFrom="paragraph">
              <wp:posOffset>322064</wp:posOffset>
            </wp:positionV>
            <wp:extent cx="3240440" cy="1881963"/>
            <wp:effectExtent l="0" t="0" r="0" b="4445"/>
            <wp:wrapNone/>
            <wp:docPr id="1289387347"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87347" name="Imagen 4" descr="Interfaz de usuario gráfica, Aplicación&#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3240440" cy="1881963"/>
                    </a:xfrm>
                    <a:prstGeom prst="rect">
                      <a:avLst/>
                    </a:prstGeom>
                  </pic:spPr>
                </pic:pic>
              </a:graphicData>
            </a:graphic>
            <wp14:sizeRelH relativeFrom="margin">
              <wp14:pctWidth>0</wp14:pctWidth>
            </wp14:sizeRelH>
            <wp14:sizeRelV relativeFrom="margin">
              <wp14:pctHeight>0</wp14:pctHeight>
            </wp14:sizeRelV>
          </wp:anchor>
        </w:drawing>
      </w:r>
      <w:r w:rsidR="00AB3719">
        <w:rPr>
          <w:b/>
          <w:bCs/>
        </w:rPr>
        <w:t xml:space="preserve">RESULTADO KAHOOTS INGLES Y MATEMATICAS </w:t>
      </w:r>
    </w:p>
    <w:sdt>
      <w:sdtPr>
        <w:rPr>
          <w:rFonts w:asciiTheme="minorHAnsi" w:eastAsiaTheme="minorEastAsia" w:hAnsiTheme="minorHAnsi" w:cstheme="minorBidi"/>
        </w:rPr>
        <w:id w:val="62297111"/>
        <w:docPartObj>
          <w:docPartGallery w:val="Bibliographies"/>
          <w:docPartUnique/>
        </w:docPartObj>
      </w:sdtPr>
      <w:sdtContent>
        <w:p w14:paraId="4C807752" w14:textId="77777777" w:rsidR="00E81978" w:rsidRPr="008B280D" w:rsidRDefault="005D3A03">
          <w:pPr>
            <w:pStyle w:val="Ttulodeseccin"/>
            <w:rPr>
              <w:b/>
              <w:bCs/>
            </w:rPr>
          </w:pPr>
          <w:r w:rsidRPr="008B280D">
            <w:rPr>
              <w:b/>
              <w:bCs/>
              <w:lang w:bidi="es-ES"/>
            </w:rPr>
            <w:t>Referencias</w:t>
          </w:r>
        </w:p>
        <w:p w14:paraId="776E557C" w14:textId="77777777" w:rsidR="008B280D" w:rsidRPr="008B280D" w:rsidRDefault="00AF2C87" w:rsidP="00312431">
          <w:pPr>
            <w:pStyle w:val="Bibliografa"/>
            <w:ind w:left="0" w:firstLine="0"/>
            <w:rPr>
              <w:noProof/>
              <w:lang w:val="es-CO"/>
            </w:rPr>
          </w:pPr>
          <w:r>
            <w:rPr>
              <w:i/>
              <w:iCs/>
              <w:noProof/>
            </w:rPr>
            <w:fldChar w:fldCharType="begin"/>
          </w:r>
          <w:r>
            <w:rPr>
              <w:i/>
              <w:iCs/>
              <w:noProof/>
            </w:rPr>
            <w:instrText xml:space="preserve"> BIBLIOGRAPHY \l 1033 \f 3082 </w:instrText>
          </w:r>
          <w:r>
            <w:rPr>
              <w:i/>
              <w:iCs/>
              <w:noProof/>
            </w:rPr>
            <w:fldChar w:fldCharType="separate"/>
          </w:r>
        </w:p>
        <w:p w14:paraId="5ED267F0" w14:textId="77777777" w:rsidR="008B280D" w:rsidRDefault="008B280D" w:rsidP="008B280D">
          <w:pPr>
            <w:pStyle w:val="Bibliografa"/>
            <w:rPr>
              <w:rStyle w:val="Hipervnculo"/>
              <w:noProof/>
              <w:lang w:val="es-CO"/>
            </w:rPr>
          </w:pPr>
          <w:r w:rsidRPr="008B280D">
            <w:rPr>
              <w:b/>
              <w:bCs/>
              <w:noProof/>
              <w:lang w:val="es-CO"/>
            </w:rPr>
            <w:t>ICFES.</w:t>
          </w:r>
          <w:r w:rsidRPr="008B280D">
            <w:rPr>
              <w:noProof/>
              <w:lang w:val="es-CO"/>
            </w:rPr>
            <w:t xml:space="preserve"> (s. f.). </w:t>
          </w:r>
          <w:r w:rsidRPr="008B280D">
            <w:rPr>
              <w:i/>
              <w:iCs/>
              <w:noProof/>
              <w:lang w:val="es-CO"/>
            </w:rPr>
            <w:t>Saber 11</w:t>
          </w:r>
          <w:r w:rsidRPr="008B280D">
            <w:rPr>
              <w:noProof/>
              <w:lang w:val="es-CO"/>
            </w:rPr>
            <w:t xml:space="preserve">. </w:t>
          </w:r>
          <w:hyperlink r:id="rId13" w:tgtFrame="_new" w:history="1">
            <w:r w:rsidRPr="008B280D">
              <w:rPr>
                <w:rStyle w:val="Hipervnculo"/>
                <w:noProof/>
                <w:lang w:val="es-CO"/>
              </w:rPr>
              <w:t>https://www.icfes.gov.co</w:t>
            </w:r>
          </w:hyperlink>
        </w:p>
        <w:p w14:paraId="48EA3F9F" w14:textId="77777777" w:rsidR="005A37FD" w:rsidRPr="005A37FD" w:rsidRDefault="005A37FD" w:rsidP="005A37FD">
          <w:pPr>
            <w:ind w:firstLine="0"/>
            <w:rPr>
              <w:i/>
              <w:iCs/>
              <w:lang w:val="es-CO"/>
            </w:rPr>
          </w:pPr>
          <w:proofErr w:type="gramStart"/>
          <w:r w:rsidRPr="005A37FD">
            <w:rPr>
              <w:lang w:val="es-CO"/>
            </w:rPr>
            <w:t>  Cárdenas</w:t>
          </w:r>
          <w:proofErr w:type="gramEnd"/>
          <w:r w:rsidRPr="005A37FD">
            <w:rPr>
              <w:lang w:val="es-CO"/>
            </w:rPr>
            <w:t xml:space="preserve"> Pineda, D. M. (2017). </w:t>
          </w:r>
          <w:r w:rsidRPr="005A37FD">
            <w:rPr>
              <w:i/>
              <w:iCs/>
              <w:lang w:val="es-CO"/>
            </w:rPr>
            <w:t>La influencia</w:t>
          </w:r>
          <w:proofErr w:type="gramStart"/>
          <w:r w:rsidRPr="005A37FD">
            <w:rPr>
              <w:i/>
              <w:iCs/>
              <w:lang w:val="es-CO"/>
            </w:rPr>
            <w:t>  Cárdenas</w:t>
          </w:r>
          <w:proofErr w:type="gramEnd"/>
          <w:r w:rsidRPr="005A37FD">
            <w:rPr>
              <w:i/>
              <w:iCs/>
              <w:lang w:val="es-CO"/>
            </w:rPr>
            <w:t xml:space="preserve"> Pineda, D. M. (2017). La influencia de las estrategias pedagógicas y didácticas en los resultados de la prueba Saber 11 del área de inglés, en la Institución Educativa Manzanares del municipio de Manzanares Caldas [Proyecto aplicado, Universidad Nacional Abierta y a Distancia]. Repositorio Institucional UNAD. </w:t>
          </w:r>
        </w:p>
        <w:p w14:paraId="5D97A401" w14:textId="77777777" w:rsidR="005A37FD" w:rsidRPr="005A37FD" w:rsidRDefault="005A37FD" w:rsidP="005A37FD">
          <w:pPr>
            <w:ind w:firstLine="0"/>
            <w:rPr>
              <w:lang w:val="es-CO"/>
            </w:rPr>
          </w:pPr>
          <w:r w:rsidRPr="005A37FD">
            <w:rPr>
              <w:i/>
              <w:iCs/>
              <w:lang w:val="es-CO"/>
            </w:rPr>
            <w:t>   de las estrategias pedagógicas y didácticas en los resultados de la prueba Saber 11 del área de inglés, en la Institución Educativa Manzanares del municipio de Manzanares Caldas</w:t>
          </w:r>
          <w:r w:rsidRPr="005A37FD">
            <w:rPr>
              <w:lang w:val="es-CO"/>
            </w:rPr>
            <w:t xml:space="preserve"> [Proyecto aplicado, Universidad Nacional Abierta y a Distancia]. Repositorio Institucional UNAD. </w:t>
          </w:r>
        </w:p>
        <w:p w14:paraId="1D7BB420" w14:textId="77777777" w:rsidR="005A37FD" w:rsidRDefault="005A37FD" w:rsidP="005A37FD">
          <w:pPr>
            <w:ind w:firstLine="0"/>
          </w:pPr>
          <w:r w:rsidRPr="005A37FD">
            <w:t xml:space="preserve">Estrada Paz, J. A., &amp; Guerrero Alvarado, M. C. (2022). </w:t>
          </w:r>
          <w:r w:rsidRPr="005A37FD">
            <w:rPr>
              <w:i/>
              <w:iCs/>
            </w:rPr>
            <w:t>Diseño e implementación de un ambiente virtual de aprendizaje para el entrenamiento de estudiantes en pruebas ICFES Saber 11 de matemáticas</w:t>
          </w:r>
          <w:r w:rsidRPr="005A37FD">
            <w:t xml:space="preserve"> [Trabajo de grado, Universidad Nacional Abierta y a Distancia]. Repositorio Institucional UNAD.</w:t>
          </w:r>
        </w:p>
        <w:p w14:paraId="2DB9E979" w14:textId="77777777" w:rsidR="005A37FD" w:rsidRPr="00312431" w:rsidRDefault="005A37FD" w:rsidP="005A37FD">
          <w:pPr>
            <w:ind w:firstLine="0"/>
            <w:rPr>
              <w:lang w:val="es-CO"/>
            </w:rPr>
          </w:pPr>
          <w:r w:rsidRPr="005A37FD">
            <w:t xml:space="preserve">Sánchez Mosquera, S. K., &amp; Sánchez Ordóñez, Y. A. (2021). </w:t>
          </w:r>
          <w:r w:rsidRPr="005A37FD">
            <w:rPr>
              <w:i/>
              <w:iCs/>
            </w:rPr>
            <w:t>Intervención aplicando la metodología ABP en la Institución Educativa La Cabaña en el grado 11 para mejorar el resultado en las pruebas Saber 11 en matemáticas y determinar los factores que intervienen en el rendimiento académico</w:t>
          </w:r>
          <w:r w:rsidRPr="005A37FD">
            <w:t xml:space="preserve"> [Trabajo de grado, Universidad del Cauca]. Repositorio Institucional de la Universidad del Cauca.</w:t>
          </w:r>
        </w:p>
        <w:p w14:paraId="503E8320" w14:textId="77777777" w:rsidR="008B280D" w:rsidRPr="008B280D" w:rsidRDefault="008B280D" w:rsidP="008B280D">
          <w:pPr>
            <w:pStyle w:val="Bibliografa"/>
            <w:rPr>
              <w:noProof/>
              <w:lang w:val="es-CO"/>
            </w:rPr>
          </w:pPr>
          <w:r w:rsidRPr="008B280D">
            <w:rPr>
              <w:b/>
              <w:bCs/>
              <w:noProof/>
              <w:lang w:val="es-CO"/>
            </w:rPr>
            <w:t>OECD.</w:t>
          </w:r>
          <w:r w:rsidRPr="008B280D">
            <w:rPr>
              <w:noProof/>
              <w:lang w:val="es-CO"/>
            </w:rPr>
            <w:t xml:space="preserve"> (s. f.). </w:t>
          </w:r>
          <w:r w:rsidRPr="008B280D">
            <w:rPr>
              <w:i/>
              <w:iCs/>
              <w:noProof/>
              <w:lang w:val="es-CO"/>
            </w:rPr>
            <w:t>Programme for International Student Assessment (PISA)</w:t>
          </w:r>
          <w:r w:rsidRPr="008B280D">
            <w:rPr>
              <w:noProof/>
              <w:lang w:val="es-CO"/>
            </w:rPr>
            <w:t xml:space="preserve">. </w:t>
          </w:r>
          <w:hyperlink r:id="rId14" w:tgtFrame="_new" w:history="1">
            <w:r w:rsidRPr="008B280D">
              <w:rPr>
                <w:rStyle w:val="Hipervnculo"/>
                <w:noProof/>
                <w:lang w:val="es-CO"/>
              </w:rPr>
              <w:t>https://www.oecd.org/pisa</w:t>
            </w:r>
          </w:hyperlink>
        </w:p>
        <w:p w14:paraId="093936FF" w14:textId="77777777" w:rsidR="008B280D" w:rsidRPr="008B280D" w:rsidRDefault="008B280D" w:rsidP="008B280D">
          <w:pPr>
            <w:pStyle w:val="Bibliografa"/>
            <w:rPr>
              <w:noProof/>
              <w:lang w:val="es-CO"/>
            </w:rPr>
          </w:pPr>
          <w:r w:rsidRPr="008B280D">
            <w:rPr>
              <w:b/>
              <w:bCs/>
              <w:noProof/>
              <w:lang w:val="es-CO"/>
            </w:rPr>
            <w:t>Cambridge Assessment English.</w:t>
          </w:r>
          <w:r w:rsidRPr="008B280D">
            <w:rPr>
              <w:noProof/>
              <w:lang w:val="es-CO"/>
            </w:rPr>
            <w:t xml:space="preserve"> (s. f.). </w:t>
          </w:r>
          <w:r w:rsidRPr="008B280D">
            <w:rPr>
              <w:i/>
              <w:iCs/>
              <w:noProof/>
              <w:lang w:val="es-CO"/>
            </w:rPr>
            <w:t>Cambridge English Qualifications</w:t>
          </w:r>
          <w:r w:rsidRPr="008B280D">
            <w:rPr>
              <w:noProof/>
              <w:lang w:val="es-CO"/>
            </w:rPr>
            <w:t xml:space="preserve">. </w:t>
          </w:r>
          <w:hyperlink r:id="rId15" w:tgtFrame="_new" w:history="1">
            <w:r w:rsidRPr="008B280D">
              <w:rPr>
                <w:rStyle w:val="Hipervnculo"/>
                <w:noProof/>
                <w:lang w:val="es-CO"/>
              </w:rPr>
              <w:t>https://www.cambridgeenglish.org</w:t>
            </w:r>
          </w:hyperlink>
        </w:p>
        <w:p w14:paraId="72FF9C57" w14:textId="77777777" w:rsidR="008B280D" w:rsidRPr="008B280D" w:rsidRDefault="008B280D" w:rsidP="008B280D">
          <w:pPr>
            <w:pStyle w:val="Bibliografa"/>
            <w:rPr>
              <w:noProof/>
              <w:lang w:val="es-CO"/>
            </w:rPr>
          </w:pPr>
          <w:r w:rsidRPr="008B280D">
            <w:rPr>
              <w:b/>
              <w:bCs/>
              <w:noProof/>
              <w:lang w:val="es-CO"/>
            </w:rPr>
            <w:lastRenderedPageBreak/>
            <w:t>Common Core State Standards Initiative.</w:t>
          </w:r>
          <w:r w:rsidRPr="008B280D">
            <w:rPr>
              <w:noProof/>
              <w:lang w:val="es-CO"/>
            </w:rPr>
            <w:t xml:space="preserve"> (s. f.). </w:t>
          </w:r>
          <w:r w:rsidRPr="008B280D">
            <w:rPr>
              <w:i/>
              <w:iCs/>
              <w:noProof/>
              <w:lang w:val="es-CO"/>
            </w:rPr>
            <w:t>Standards in Mathematics and English Language Arts</w:t>
          </w:r>
          <w:r w:rsidRPr="008B280D">
            <w:rPr>
              <w:noProof/>
              <w:lang w:val="es-CO"/>
            </w:rPr>
            <w:t xml:space="preserve">. </w:t>
          </w:r>
          <w:hyperlink r:id="rId16" w:tgtFrame="_new" w:history="1">
            <w:r w:rsidRPr="008B280D">
              <w:rPr>
                <w:rStyle w:val="Hipervnculo"/>
                <w:noProof/>
                <w:lang w:val="es-CO"/>
              </w:rPr>
              <w:t>https://www.corestandards.org</w:t>
            </w:r>
          </w:hyperlink>
        </w:p>
        <w:p w14:paraId="531DAF4A" w14:textId="77777777" w:rsidR="008B280D" w:rsidRDefault="008B280D" w:rsidP="008B280D">
          <w:pPr>
            <w:pStyle w:val="Bibliografa"/>
            <w:rPr>
              <w:rStyle w:val="Hipervnculo"/>
              <w:noProof/>
              <w:lang w:val="es-CO"/>
            </w:rPr>
          </w:pPr>
          <w:r w:rsidRPr="008B280D">
            <w:rPr>
              <w:b/>
              <w:bCs/>
              <w:noProof/>
              <w:lang w:val="es-CO"/>
            </w:rPr>
            <w:t>Ministerio de Educación Nacional.</w:t>
          </w:r>
          <w:r w:rsidRPr="008B280D">
            <w:rPr>
              <w:noProof/>
              <w:lang w:val="es-CO"/>
            </w:rPr>
            <w:t xml:space="preserve"> (s. f.). </w:t>
          </w:r>
          <w:r w:rsidRPr="008B280D">
            <w:rPr>
              <w:i/>
              <w:iCs/>
              <w:noProof/>
              <w:lang w:val="es-CO"/>
            </w:rPr>
            <w:t>Estándares básicos de competencias</w:t>
          </w:r>
          <w:r w:rsidRPr="008B280D">
            <w:rPr>
              <w:noProof/>
              <w:lang w:val="es-CO"/>
            </w:rPr>
            <w:t xml:space="preserve">. </w:t>
          </w:r>
          <w:hyperlink r:id="rId17" w:tgtFrame="_new" w:history="1">
            <w:r w:rsidRPr="008B280D">
              <w:rPr>
                <w:rStyle w:val="Hipervnculo"/>
                <w:noProof/>
                <w:lang w:val="es-CO"/>
              </w:rPr>
              <w:t>https://www.mineducacion.gov.co</w:t>
            </w:r>
          </w:hyperlink>
        </w:p>
        <w:p w14:paraId="34DA8320" w14:textId="77777777" w:rsidR="00312431" w:rsidRPr="00312431" w:rsidRDefault="00312431" w:rsidP="00312431">
          <w:pPr>
            <w:ind w:firstLine="0"/>
            <w:rPr>
              <w:lang w:val="es-CO"/>
            </w:rPr>
          </w:pPr>
        </w:p>
        <w:p w14:paraId="3DE522EA" w14:textId="77777777" w:rsidR="00E81978" w:rsidRPr="00AB5BA3" w:rsidRDefault="00AF2C87" w:rsidP="00AF2C87">
          <w:pPr>
            <w:pStyle w:val="Bibliografa"/>
            <w:rPr>
              <w:noProof/>
            </w:rPr>
          </w:pPr>
          <w:r>
            <w:rPr>
              <w:i/>
              <w:iCs/>
              <w:noProof/>
            </w:rPr>
            <w:fldChar w:fldCharType="end"/>
          </w:r>
        </w:p>
      </w:sdtContent>
    </w:sdt>
    <w:sectPr w:rsidR="00E81978" w:rsidRPr="00AB5BA3" w:rsidSect="002C37BD">
      <w:headerReference w:type="default" r:id="rId18"/>
      <w:headerReference w:type="first" r:id="rId19"/>
      <w:footnotePr>
        <w:pos w:val="beneathText"/>
      </w:footnotePr>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42B8D3" w14:textId="77777777" w:rsidR="00366594" w:rsidRDefault="00366594">
      <w:pPr>
        <w:spacing w:line="240" w:lineRule="auto"/>
      </w:pPr>
      <w:r>
        <w:separator/>
      </w:r>
    </w:p>
    <w:p w14:paraId="1FB948B3" w14:textId="77777777" w:rsidR="00366594" w:rsidRDefault="00366594"/>
  </w:endnote>
  <w:endnote w:type="continuationSeparator" w:id="0">
    <w:p w14:paraId="4628C12D" w14:textId="77777777" w:rsidR="00366594" w:rsidRDefault="00366594">
      <w:pPr>
        <w:spacing w:line="240" w:lineRule="auto"/>
      </w:pPr>
      <w:r>
        <w:continuationSeparator/>
      </w:r>
    </w:p>
    <w:p w14:paraId="2487A8FA" w14:textId="77777777" w:rsidR="00366594" w:rsidRDefault="003665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6C1482" w14:textId="77777777" w:rsidR="00366594" w:rsidRDefault="00366594">
      <w:pPr>
        <w:spacing w:line="240" w:lineRule="auto"/>
      </w:pPr>
      <w:r>
        <w:separator/>
      </w:r>
    </w:p>
    <w:p w14:paraId="6D5B9039" w14:textId="77777777" w:rsidR="00366594" w:rsidRDefault="00366594"/>
  </w:footnote>
  <w:footnote w:type="continuationSeparator" w:id="0">
    <w:p w14:paraId="06FB7921" w14:textId="77777777" w:rsidR="00366594" w:rsidRDefault="00366594">
      <w:pPr>
        <w:spacing w:line="240" w:lineRule="auto"/>
      </w:pPr>
      <w:r>
        <w:continuationSeparator/>
      </w:r>
    </w:p>
    <w:p w14:paraId="78628914" w14:textId="77777777" w:rsidR="00366594" w:rsidRDefault="003665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0D363" w14:textId="77777777" w:rsidR="00E81978" w:rsidRDefault="005A37FD">
    <w:pPr>
      <w:pStyle w:val="Encabezado"/>
    </w:pPr>
    <w:sdt>
      <w:sdtPr>
        <w:rPr>
          <w:rStyle w:val="Textoennegrita"/>
        </w:rPr>
        <w:alias w:val="Encabezado"/>
        <w:tag w:val=""/>
        <w:id w:val="12739865"/>
        <w:placeholder>
          <w:docPart w:val="611E4B08359541E5BD9ED9CC4AE2B2E6"/>
        </w:placeholder>
        <w:showingPlcHdr/>
        <w:dataBinding w:prefixMappings="xmlns:ns0='http://schemas.microsoft.com/office/2006/coverPageProps' " w:xpath="/ns0:CoverPageProperties[1]/ns0:Abstract[1]" w:storeItemID="{55AF091B-3C7A-41E3-B477-F2FDAA23CFDA}"/>
        <w15:appearance w15:val="hidden"/>
        <w:text/>
      </w:sdtPr>
      <w:sdtEndPr>
        <w:rPr>
          <w:rStyle w:val="Fuentedeprrafopredeter"/>
          <w:caps w:val="0"/>
        </w:rPr>
      </w:sdtEndPr>
      <w:sdtContent>
        <w:r w:rsidR="00844E96">
          <w:rPr>
            <w:rStyle w:val="Textoennegrita"/>
            <w:lang w:bidi="es-ES"/>
          </w:rPr>
          <w:t>[Título abreviado de hasta 50 caracteres]</w:t>
        </w:r>
      </w:sdtContent>
    </w:sdt>
    <w:r w:rsidR="005D3A03">
      <w:rPr>
        <w:rStyle w:val="Textoennegrita"/>
        <w:lang w:bidi="es-ES"/>
      </w:rPr>
      <w:ptab w:relativeTo="margin" w:alignment="right" w:leader="none"/>
    </w:r>
    <w:r w:rsidR="005D3A03">
      <w:rPr>
        <w:rStyle w:val="Textoennegrita"/>
        <w:lang w:bidi="es-ES"/>
      </w:rPr>
      <w:fldChar w:fldCharType="begin"/>
    </w:r>
    <w:r w:rsidR="005D3A03">
      <w:rPr>
        <w:rStyle w:val="Textoennegrita"/>
        <w:lang w:bidi="es-ES"/>
      </w:rPr>
      <w:instrText xml:space="preserve"> PAGE   \* MERGEFORMAT </w:instrText>
    </w:r>
    <w:r w:rsidR="005D3A03">
      <w:rPr>
        <w:rStyle w:val="Textoennegrita"/>
        <w:lang w:bidi="es-ES"/>
      </w:rPr>
      <w:fldChar w:fldCharType="separate"/>
    </w:r>
    <w:r w:rsidR="000D3F41">
      <w:rPr>
        <w:rStyle w:val="Textoennegrita"/>
        <w:noProof/>
        <w:lang w:bidi="es-ES"/>
      </w:rPr>
      <w:t>8</w:t>
    </w:r>
    <w:r w:rsidR="005D3A03">
      <w:rPr>
        <w:rStyle w:val="Textoennegrita"/>
        <w:noProof/>
        <w:lang w:bidi="es-E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9C69BE" w14:textId="77777777" w:rsidR="00E81978" w:rsidRDefault="005D3A03">
    <w:pPr>
      <w:pStyle w:val="Encabezado"/>
      <w:rPr>
        <w:rStyle w:val="Textoennegrita"/>
      </w:rPr>
    </w:pPr>
    <w:r>
      <w:rPr>
        <w:lang w:bidi="es-ES"/>
      </w:rPr>
      <w:t xml:space="preserve">Encabezado: </w:t>
    </w:r>
    <w:sdt>
      <w:sdtPr>
        <w:rPr>
          <w:rStyle w:val="Textoennegrita"/>
        </w:rPr>
        <w:alias w:val="Encabezado"/>
        <w:tag w:val=""/>
        <w:id w:val="-696842620"/>
        <w:placeholder>
          <w:docPart w:val="B2FE31528B1A44EC88D5E83E6A90A973"/>
        </w:placeholder>
        <w:showingPlcHdr/>
        <w:dataBinding w:prefixMappings="xmlns:ns0='http://schemas.microsoft.com/office/2006/coverPageProps' " w:xpath="/ns0:CoverPageProperties[1]/ns0:Abstract[1]" w:storeItemID="{55AF091B-3C7A-41E3-B477-F2FDAA23CFDA}"/>
        <w15:appearance w15:val="hidden"/>
        <w:text/>
      </w:sdtPr>
      <w:sdtEndPr>
        <w:rPr>
          <w:rStyle w:val="Fuentedeprrafopredeter"/>
          <w:caps w:val="0"/>
        </w:rPr>
      </w:sdtEndPr>
      <w:sdtContent>
        <w:r w:rsidR="00CF6E91">
          <w:rPr>
            <w:rStyle w:val="Textoennegrita"/>
            <w:lang w:bidi="es-ES"/>
          </w:rPr>
          <w:t>[Título abreviado de hasta 50 caracteres]</w:t>
        </w:r>
      </w:sdtContent>
    </w:sdt>
    <w:r>
      <w:rPr>
        <w:rStyle w:val="Textoennegrita"/>
        <w:lang w:bidi="es-ES"/>
      </w:rPr>
      <w:ptab w:relativeTo="margin" w:alignment="right" w:leader="none"/>
    </w:r>
    <w:r>
      <w:rPr>
        <w:rStyle w:val="Textoennegrita"/>
        <w:lang w:bidi="es-ES"/>
      </w:rPr>
      <w:fldChar w:fldCharType="begin"/>
    </w:r>
    <w:r>
      <w:rPr>
        <w:rStyle w:val="Textoennegrita"/>
        <w:lang w:bidi="es-ES"/>
      </w:rPr>
      <w:instrText xml:space="preserve"> PAGE   \* MERGEFORMAT </w:instrText>
    </w:r>
    <w:r>
      <w:rPr>
        <w:rStyle w:val="Textoennegrita"/>
        <w:lang w:bidi="es-ES"/>
      </w:rPr>
      <w:fldChar w:fldCharType="separate"/>
    </w:r>
    <w:r w:rsidR="000D3F41">
      <w:rPr>
        <w:rStyle w:val="Textoennegrita"/>
        <w:noProof/>
        <w:lang w:bidi="es-ES"/>
      </w:rPr>
      <w:t>1</w:t>
    </w:r>
    <w:r>
      <w:rPr>
        <w:rStyle w:val="Textoennegrita"/>
        <w:noProof/>
        <w:lang w:bidi="es-E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aconnmeros"/>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aconvietas"/>
      <w:lvlText w:val=""/>
      <w:lvlJc w:val="left"/>
      <w:pPr>
        <w:tabs>
          <w:tab w:val="num" w:pos="1080"/>
        </w:tabs>
        <w:ind w:left="1080" w:hanging="360"/>
      </w:pPr>
      <w:rPr>
        <w:rFonts w:ascii="Symbol" w:hAnsi="Symbol" w:hint="default"/>
      </w:rPr>
    </w:lvl>
  </w:abstractNum>
  <w:abstractNum w:abstractNumId="10" w15:restartNumberingAfterBreak="0">
    <w:nsid w:val="05D61276"/>
    <w:multiLevelType w:val="multilevel"/>
    <w:tmpl w:val="BBC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930C8"/>
    <w:multiLevelType w:val="hybridMultilevel"/>
    <w:tmpl w:val="5608FB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A6E21F6"/>
    <w:multiLevelType w:val="hybridMultilevel"/>
    <w:tmpl w:val="23EC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655370A"/>
    <w:multiLevelType w:val="hybridMultilevel"/>
    <w:tmpl w:val="650E49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4326B26"/>
    <w:multiLevelType w:val="hybridMultilevel"/>
    <w:tmpl w:val="8A066F42"/>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A5A1099"/>
    <w:multiLevelType w:val="multilevel"/>
    <w:tmpl w:val="4268E1E0"/>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C4645BB"/>
    <w:multiLevelType w:val="hybridMultilevel"/>
    <w:tmpl w:val="B3FA04D6"/>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D702056"/>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6ECD77E2"/>
    <w:multiLevelType w:val="hybridMultilevel"/>
    <w:tmpl w:val="E33293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61116331">
    <w:abstractNumId w:val="9"/>
  </w:num>
  <w:num w:numId="2" w16cid:durableId="1731727502">
    <w:abstractNumId w:val="7"/>
  </w:num>
  <w:num w:numId="3" w16cid:durableId="514610160">
    <w:abstractNumId w:val="6"/>
  </w:num>
  <w:num w:numId="4" w16cid:durableId="16391871">
    <w:abstractNumId w:val="5"/>
  </w:num>
  <w:num w:numId="5" w16cid:durableId="698821025">
    <w:abstractNumId w:val="4"/>
  </w:num>
  <w:num w:numId="6" w16cid:durableId="1717074311">
    <w:abstractNumId w:val="8"/>
  </w:num>
  <w:num w:numId="7" w16cid:durableId="178932143">
    <w:abstractNumId w:val="3"/>
  </w:num>
  <w:num w:numId="8" w16cid:durableId="1046831187">
    <w:abstractNumId w:val="2"/>
  </w:num>
  <w:num w:numId="9" w16cid:durableId="327708311">
    <w:abstractNumId w:val="1"/>
  </w:num>
  <w:num w:numId="10" w16cid:durableId="1844273058">
    <w:abstractNumId w:val="0"/>
  </w:num>
  <w:num w:numId="11" w16cid:durableId="170486854">
    <w:abstractNumId w:val="9"/>
    <w:lvlOverride w:ilvl="0">
      <w:startOverride w:val="1"/>
    </w:lvlOverride>
  </w:num>
  <w:num w:numId="12" w16cid:durableId="833957499">
    <w:abstractNumId w:val="20"/>
  </w:num>
  <w:num w:numId="13" w16cid:durableId="160702712">
    <w:abstractNumId w:val="16"/>
  </w:num>
  <w:num w:numId="14" w16cid:durableId="985476690">
    <w:abstractNumId w:val="15"/>
  </w:num>
  <w:num w:numId="15" w16cid:durableId="1351376549">
    <w:abstractNumId w:val="18"/>
  </w:num>
  <w:num w:numId="16" w16cid:durableId="1650864660">
    <w:abstractNumId w:val="19"/>
  </w:num>
  <w:num w:numId="17" w16cid:durableId="1160190607">
    <w:abstractNumId w:val="13"/>
  </w:num>
  <w:num w:numId="18" w16cid:durableId="2036497911">
    <w:abstractNumId w:val="10"/>
  </w:num>
  <w:num w:numId="19" w16cid:durableId="1946032212">
    <w:abstractNumId w:val="11"/>
  </w:num>
  <w:num w:numId="20" w16cid:durableId="663119972">
    <w:abstractNumId w:val="12"/>
  </w:num>
  <w:num w:numId="21" w16cid:durableId="1658454100">
    <w:abstractNumId w:val="14"/>
  </w:num>
  <w:num w:numId="22" w16cid:durableId="11945404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hyphenationZone w:val="425"/>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04B"/>
    <w:rsid w:val="00004CE2"/>
    <w:rsid w:val="00097E3A"/>
    <w:rsid w:val="000C4EB9"/>
    <w:rsid w:val="000D3F41"/>
    <w:rsid w:val="000F3FEE"/>
    <w:rsid w:val="000F6281"/>
    <w:rsid w:val="00113F7F"/>
    <w:rsid w:val="00190206"/>
    <w:rsid w:val="001F0C14"/>
    <w:rsid w:val="00291506"/>
    <w:rsid w:val="002B1EF5"/>
    <w:rsid w:val="002C37BD"/>
    <w:rsid w:val="00312431"/>
    <w:rsid w:val="00341E28"/>
    <w:rsid w:val="00355DCA"/>
    <w:rsid w:val="00365478"/>
    <w:rsid w:val="00366594"/>
    <w:rsid w:val="005263F6"/>
    <w:rsid w:val="00551A02"/>
    <w:rsid w:val="005534FA"/>
    <w:rsid w:val="00556FD7"/>
    <w:rsid w:val="0056241E"/>
    <w:rsid w:val="005652E8"/>
    <w:rsid w:val="00574772"/>
    <w:rsid w:val="00591006"/>
    <w:rsid w:val="005A37FD"/>
    <w:rsid w:val="005B50F8"/>
    <w:rsid w:val="005D3A03"/>
    <w:rsid w:val="00613F13"/>
    <w:rsid w:val="006467CE"/>
    <w:rsid w:val="006C5955"/>
    <w:rsid w:val="006E6B83"/>
    <w:rsid w:val="007004B3"/>
    <w:rsid w:val="007215C2"/>
    <w:rsid w:val="00744E43"/>
    <w:rsid w:val="008002C0"/>
    <w:rsid w:val="00830316"/>
    <w:rsid w:val="00844E96"/>
    <w:rsid w:val="00883A25"/>
    <w:rsid w:val="008900BC"/>
    <w:rsid w:val="008A4DDB"/>
    <w:rsid w:val="008B280D"/>
    <w:rsid w:val="008C4485"/>
    <w:rsid w:val="008C5323"/>
    <w:rsid w:val="008F3CE5"/>
    <w:rsid w:val="00910BF7"/>
    <w:rsid w:val="00924826"/>
    <w:rsid w:val="009A6A3B"/>
    <w:rsid w:val="009E30C6"/>
    <w:rsid w:val="009E4993"/>
    <w:rsid w:val="00A9004B"/>
    <w:rsid w:val="00AB3719"/>
    <w:rsid w:val="00AB5BA3"/>
    <w:rsid w:val="00AF2C87"/>
    <w:rsid w:val="00B1030F"/>
    <w:rsid w:val="00B823AA"/>
    <w:rsid w:val="00BA45DB"/>
    <w:rsid w:val="00BA677A"/>
    <w:rsid w:val="00BF4184"/>
    <w:rsid w:val="00C04A4E"/>
    <w:rsid w:val="00C0601E"/>
    <w:rsid w:val="00C12898"/>
    <w:rsid w:val="00C31D30"/>
    <w:rsid w:val="00C334DD"/>
    <w:rsid w:val="00C70C6A"/>
    <w:rsid w:val="00CD6E39"/>
    <w:rsid w:val="00CF6E91"/>
    <w:rsid w:val="00D30EF2"/>
    <w:rsid w:val="00D634E7"/>
    <w:rsid w:val="00D85B68"/>
    <w:rsid w:val="00DF5CF5"/>
    <w:rsid w:val="00E26B5E"/>
    <w:rsid w:val="00E27EBE"/>
    <w:rsid w:val="00E3531E"/>
    <w:rsid w:val="00E40734"/>
    <w:rsid w:val="00E46640"/>
    <w:rsid w:val="00E6004D"/>
    <w:rsid w:val="00E81978"/>
    <w:rsid w:val="00E869C6"/>
    <w:rsid w:val="00F13D55"/>
    <w:rsid w:val="00F17FC7"/>
    <w:rsid w:val="00F20159"/>
    <w:rsid w:val="00F379B7"/>
    <w:rsid w:val="00F525FA"/>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31BA0"/>
  <w15:chartTrackingRefBased/>
  <w15:docId w15:val="{6522356F-2D89-465F-BB09-C891A385E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Ttulo1">
    <w:name w:val="heading 1"/>
    <w:basedOn w:val="Normal"/>
    <w:next w:val="Normal"/>
    <w:link w:val="Ttulo1C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Ttulo2">
    <w:name w:val="heading 2"/>
    <w:basedOn w:val="Normal"/>
    <w:next w:val="Normal"/>
    <w:link w:val="Ttulo2C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Ttulo3">
    <w:name w:val="heading 3"/>
    <w:basedOn w:val="Normal"/>
    <w:next w:val="Normal"/>
    <w:link w:val="Ttulo3Car"/>
    <w:uiPriority w:val="4"/>
    <w:unhideWhenUsed/>
    <w:qFormat/>
    <w:rsid w:val="00C31D30"/>
    <w:pPr>
      <w:keepNext/>
      <w:keepLines/>
      <w:outlineLvl w:val="2"/>
    </w:pPr>
    <w:rPr>
      <w:rFonts w:asciiTheme="majorHAnsi" w:eastAsiaTheme="majorEastAsia" w:hAnsiTheme="majorHAnsi" w:cstheme="majorBidi"/>
      <w:b/>
      <w:bCs/>
    </w:rPr>
  </w:style>
  <w:style w:type="paragraph" w:styleId="Ttulo4">
    <w:name w:val="heading 4"/>
    <w:basedOn w:val="Normal"/>
    <w:next w:val="Normal"/>
    <w:link w:val="Ttulo4Car"/>
    <w:uiPriority w:val="4"/>
    <w:unhideWhenUsed/>
    <w:qFormat/>
    <w:rsid w:val="00C31D30"/>
    <w:pPr>
      <w:keepNext/>
      <w:keepLines/>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4"/>
    <w:unhideWhenUsed/>
    <w:qFormat/>
    <w:rsid w:val="00C31D30"/>
    <w:pPr>
      <w:keepNext/>
      <w:keepLines/>
      <w:outlineLvl w:val="4"/>
    </w:pPr>
    <w:rPr>
      <w:rFonts w:asciiTheme="majorHAnsi" w:eastAsiaTheme="majorEastAsia" w:hAnsiTheme="majorHAnsi" w:cstheme="majorBidi"/>
      <w:i/>
      <w:iCs/>
    </w:rPr>
  </w:style>
  <w:style w:type="paragraph" w:styleId="Ttulo6">
    <w:name w:val="heading 6"/>
    <w:basedOn w:val="Normal"/>
    <w:next w:val="Normal"/>
    <w:link w:val="Ttulo6C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Ttulo7">
    <w:name w:val="heading 7"/>
    <w:basedOn w:val="Normal"/>
    <w:next w:val="Normal"/>
    <w:link w:val="Ttulo7C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Ttulo8">
    <w:name w:val="heading 8"/>
    <w:basedOn w:val="Normal"/>
    <w:next w:val="Normal"/>
    <w:link w:val="Ttulo8C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Ttulo9">
    <w:name w:val="heading 9"/>
    <w:basedOn w:val="Normal"/>
    <w:next w:val="Normal"/>
    <w:link w:val="Ttulo9C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deseccin">
    <w:name w:val="Título de sección"/>
    <w:basedOn w:val="Normal"/>
    <w:uiPriority w:val="2"/>
    <w:qFormat/>
    <w:pPr>
      <w:pageBreakBefore/>
      <w:ind w:firstLine="0"/>
      <w:jc w:val="center"/>
      <w:outlineLvl w:val="0"/>
    </w:pPr>
    <w:rPr>
      <w:rFonts w:asciiTheme="majorHAnsi" w:eastAsiaTheme="majorEastAsia" w:hAnsiTheme="majorHAnsi" w:cstheme="majorBidi"/>
    </w:rPr>
  </w:style>
  <w:style w:type="paragraph" w:styleId="Encabezado">
    <w:name w:val="header"/>
    <w:basedOn w:val="Normal"/>
    <w:link w:val="EncabezadoCar"/>
    <w:uiPriority w:val="99"/>
    <w:unhideWhenUsed/>
    <w:qFormat/>
    <w:pPr>
      <w:spacing w:line="240" w:lineRule="auto"/>
      <w:ind w:firstLine="0"/>
    </w:pPr>
  </w:style>
  <w:style w:type="character" w:customStyle="1" w:styleId="EncabezadoCar">
    <w:name w:val="Encabezado Car"/>
    <w:basedOn w:val="Fuentedeprrafopredeter"/>
    <w:link w:val="Encabezado"/>
    <w:uiPriority w:val="99"/>
    <w:rPr>
      <w:kern w:val="24"/>
    </w:rPr>
  </w:style>
  <w:style w:type="character" w:styleId="Textoennegrita">
    <w:name w:val="Strong"/>
    <w:basedOn w:val="Fuentedeprrafopredeter"/>
    <w:uiPriority w:val="22"/>
    <w:unhideWhenUsed/>
    <w:qFormat/>
    <w:rPr>
      <w:b w:val="0"/>
      <w:bCs w:val="0"/>
      <w:caps/>
      <w:smallCaps w:val="0"/>
    </w:rPr>
  </w:style>
  <w:style w:type="character" w:styleId="Textodelmarcadordeposicin">
    <w:name w:val="Placeholder Text"/>
    <w:basedOn w:val="Fuentedeprrafopredeter"/>
    <w:uiPriority w:val="99"/>
    <w:semiHidden/>
    <w:rsid w:val="005D3A03"/>
    <w:rPr>
      <w:color w:val="404040" w:themeColor="text1" w:themeTint="BF"/>
    </w:rPr>
  </w:style>
  <w:style w:type="paragraph" w:styleId="Sinespaciado">
    <w:name w:val="No Spacing"/>
    <w:aliases w:val="No Indent"/>
    <w:uiPriority w:val="3"/>
    <w:qFormat/>
    <w:pPr>
      <w:ind w:firstLine="0"/>
    </w:pPr>
  </w:style>
  <w:style w:type="character" w:customStyle="1" w:styleId="Ttulo1Car">
    <w:name w:val="Título 1 Car"/>
    <w:basedOn w:val="Fuentedeprrafopredeter"/>
    <w:link w:val="Ttulo1"/>
    <w:uiPriority w:val="4"/>
    <w:rPr>
      <w:rFonts w:asciiTheme="majorHAnsi" w:eastAsiaTheme="majorEastAsia" w:hAnsiTheme="majorHAnsi" w:cstheme="majorBidi"/>
      <w:b/>
      <w:bCs/>
      <w:kern w:val="24"/>
    </w:rPr>
  </w:style>
  <w:style w:type="character" w:customStyle="1" w:styleId="Ttulo2Car">
    <w:name w:val="Título 2 Car"/>
    <w:basedOn w:val="Fuentedeprrafopredeter"/>
    <w:link w:val="Ttulo2"/>
    <w:uiPriority w:val="4"/>
    <w:rPr>
      <w:rFonts w:asciiTheme="majorHAnsi" w:eastAsiaTheme="majorEastAsia" w:hAnsiTheme="majorHAnsi" w:cstheme="majorBidi"/>
      <w:b/>
      <w:bCs/>
      <w:kern w:val="24"/>
    </w:rPr>
  </w:style>
  <w:style w:type="paragraph" w:styleId="Ttulo">
    <w:name w:val="Title"/>
    <w:basedOn w:val="Normal"/>
    <w:link w:val="TtuloCar"/>
    <w:qFormat/>
    <w:pPr>
      <w:spacing w:before="2400"/>
      <w:ind w:firstLine="0"/>
      <w:contextualSpacing/>
      <w:jc w:val="center"/>
    </w:pPr>
    <w:rPr>
      <w:rFonts w:asciiTheme="majorHAnsi" w:eastAsiaTheme="majorEastAsia" w:hAnsiTheme="majorHAnsi" w:cstheme="majorBidi"/>
    </w:rPr>
  </w:style>
  <w:style w:type="character" w:customStyle="1" w:styleId="TtuloCar">
    <w:name w:val="Título Car"/>
    <w:basedOn w:val="Fuentedeprrafopredeter"/>
    <w:link w:val="Ttulo"/>
    <w:rsid w:val="008C5323"/>
    <w:rPr>
      <w:rFonts w:asciiTheme="majorHAnsi" w:eastAsiaTheme="majorEastAsia" w:hAnsiTheme="majorHAnsi" w:cstheme="majorBidi"/>
      <w:kern w:val="24"/>
    </w:rPr>
  </w:style>
  <w:style w:type="character" w:styleId="nfasis">
    <w:name w:val="Emphasis"/>
    <w:basedOn w:val="Fuentedeprrafopredeter"/>
    <w:uiPriority w:val="20"/>
    <w:unhideWhenUsed/>
    <w:qFormat/>
    <w:rPr>
      <w:i/>
      <w:iCs/>
    </w:rPr>
  </w:style>
  <w:style w:type="character" w:customStyle="1" w:styleId="Ttulo3Car">
    <w:name w:val="Título 3 Car"/>
    <w:basedOn w:val="Fuentedeprrafopredeter"/>
    <w:link w:val="Ttulo3"/>
    <w:uiPriority w:val="4"/>
    <w:rsid w:val="00C31D30"/>
    <w:rPr>
      <w:rFonts w:asciiTheme="majorHAnsi" w:eastAsiaTheme="majorEastAsia" w:hAnsiTheme="majorHAnsi" w:cstheme="majorBidi"/>
      <w:b/>
      <w:bCs/>
      <w:kern w:val="24"/>
    </w:rPr>
  </w:style>
  <w:style w:type="character" w:customStyle="1" w:styleId="Ttulo4Car">
    <w:name w:val="Título 4 Car"/>
    <w:basedOn w:val="Fuentedeprrafopredeter"/>
    <w:link w:val="Ttulo4"/>
    <w:uiPriority w:val="4"/>
    <w:rsid w:val="00C31D30"/>
    <w:rPr>
      <w:rFonts w:asciiTheme="majorHAnsi" w:eastAsiaTheme="majorEastAsia" w:hAnsiTheme="majorHAnsi" w:cstheme="majorBidi"/>
      <w:b/>
      <w:bCs/>
      <w:i/>
      <w:iCs/>
      <w:kern w:val="24"/>
    </w:rPr>
  </w:style>
  <w:style w:type="character" w:customStyle="1" w:styleId="Ttulo5Car">
    <w:name w:val="Título 5 Car"/>
    <w:basedOn w:val="Fuentedeprrafopredeter"/>
    <w:link w:val="Ttulo5"/>
    <w:uiPriority w:val="4"/>
    <w:rsid w:val="00C31D30"/>
    <w:rPr>
      <w:rFonts w:asciiTheme="majorHAnsi" w:eastAsiaTheme="majorEastAsia" w:hAnsiTheme="majorHAnsi" w:cstheme="majorBidi"/>
      <w:i/>
      <w:iCs/>
      <w:kern w:val="24"/>
    </w:rPr>
  </w:style>
  <w:style w:type="paragraph" w:styleId="Textodeglobo">
    <w:name w:val="Balloon Text"/>
    <w:basedOn w:val="Normal"/>
    <w:link w:val="TextodegloboCar"/>
    <w:uiPriority w:val="99"/>
    <w:semiHidden/>
    <w:unhideWhenUsed/>
    <w:rsid w:val="00FF2002"/>
    <w:pPr>
      <w:spacing w:line="240" w:lineRule="auto"/>
      <w:ind w:firstLine="0"/>
    </w:pPr>
    <w:rPr>
      <w:rFonts w:ascii="Segoe UI" w:hAnsi="Segoe UI" w:cs="Segoe UI"/>
      <w:sz w:val="22"/>
      <w:szCs w:val="18"/>
    </w:rPr>
  </w:style>
  <w:style w:type="character" w:customStyle="1" w:styleId="TextodegloboCar">
    <w:name w:val="Texto de globo Car"/>
    <w:basedOn w:val="Fuentedeprrafopredeter"/>
    <w:link w:val="Textodeglobo"/>
    <w:uiPriority w:val="99"/>
    <w:semiHidden/>
    <w:rsid w:val="00FF2002"/>
    <w:rPr>
      <w:rFonts w:ascii="Segoe UI" w:hAnsi="Segoe UI" w:cs="Segoe UI"/>
      <w:kern w:val="24"/>
      <w:sz w:val="22"/>
      <w:szCs w:val="18"/>
    </w:rPr>
  </w:style>
  <w:style w:type="paragraph" w:styleId="Bibliografa">
    <w:name w:val="Bibliography"/>
    <w:basedOn w:val="Normal"/>
    <w:next w:val="Normal"/>
    <w:uiPriority w:val="37"/>
    <w:unhideWhenUsed/>
    <w:qFormat/>
    <w:pPr>
      <w:ind w:left="720" w:hanging="720"/>
    </w:pPr>
  </w:style>
  <w:style w:type="paragraph" w:styleId="Textodebloque">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Textoindependiente">
    <w:name w:val="Body Text"/>
    <w:basedOn w:val="Normal"/>
    <w:link w:val="TextoindependienteCar"/>
    <w:uiPriority w:val="99"/>
    <w:semiHidden/>
    <w:unhideWhenUsed/>
    <w:pPr>
      <w:spacing w:after="120"/>
      <w:ind w:firstLine="0"/>
    </w:pPr>
  </w:style>
  <w:style w:type="character" w:customStyle="1" w:styleId="TextoindependienteCar">
    <w:name w:val="Texto independiente Car"/>
    <w:basedOn w:val="Fuentedeprrafopredeter"/>
    <w:link w:val="Textoindependiente"/>
    <w:uiPriority w:val="99"/>
    <w:semiHidden/>
    <w:rPr>
      <w:kern w:val="24"/>
    </w:rPr>
  </w:style>
  <w:style w:type="paragraph" w:styleId="Textoindependiente2">
    <w:name w:val="Body Text 2"/>
    <w:basedOn w:val="Normal"/>
    <w:link w:val="Textoindependiente2Car"/>
    <w:uiPriority w:val="99"/>
    <w:semiHidden/>
    <w:unhideWhenUsed/>
    <w:pPr>
      <w:spacing w:after="120"/>
      <w:ind w:firstLine="0"/>
    </w:pPr>
  </w:style>
  <w:style w:type="character" w:customStyle="1" w:styleId="Textoindependiente2Car">
    <w:name w:val="Texto independiente 2 Car"/>
    <w:basedOn w:val="Fuentedeprrafopredeter"/>
    <w:link w:val="Textoindependiente2"/>
    <w:uiPriority w:val="99"/>
    <w:semiHidden/>
    <w:rPr>
      <w:kern w:val="24"/>
    </w:rPr>
  </w:style>
  <w:style w:type="paragraph" w:styleId="Textoindependiente3">
    <w:name w:val="Body Text 3"/>
    <w:basedOn w:val="Normal"/>
    <w:link w:val="Textoindependiente3Car"/>
    <w:uiPriority w:val="99"/>
    <w:semiHidden/>
    <w:unhideWhenUsed/>
    <w:rsid w:val="00FF2002"/>
    <w:pPr>
      <w:spacing w:after="120"/>
      <w:ind w:firstLine="0"/>
    </w:pPr>
    <w:rPr>
      <w:sz w:val="22"/>
      <w:szCs w:val="16"/>
    </w:rPr>
  </w:style>
  <w:style w:type="character" w:customStyle="1" w:styleId="Textoindependiente3Car">
    <w:name w:val="Texto independiente 3 Car"/>
    <w:basedOn w:val="Fuentedeprrafopredeter"/>
    <w:link w:val="Textoindependiente3"/>
    <w:uiPriority w:val="99"/>
    <w:semiHidden/>
    <w:rsid w:val="00FF2002"/>
    <w:rPr>
      <w:kern w:val="24"/>
      <w:sz w:val="22"/>
      <w:szCs w:val="16"/>
    </w:rPr>
  </w:style>
  <w:style w:type="paragraph" w:styleId="Textoindependienteprimerasangra">
    <w:name w:val="Body Text First Indent"/>
    <w:basedOn w:val="Textoindependiente"/>
    <w:link w:val="TextoindependienteprimerasangraCar"/>
    <w:uiPriority w:val="99"/>
    <w:semiHidden/>
    <w:unhideWhenUsed/>
    <w:pPr>
      <w:spacing w:after="0"/>
    </w:pPr>
  </w:style>
  <w:style w:type="character" w:customStyle="1" w:styleId="TextoindependienteprimerasangraCar">
    <w:name w:val="Texto independiente primera sangría Car"/>
    <w:basedOn w:val="TextoindependienteCar"/>
    <w:link w:val="Textoindependienteprimerasangra"/>
    <w:uiPriority w:val="99"/>
    <w:semiHidden/>
    <w:rPr>
      <w:kern w:val="24"/>
    </w:rPr>
  </w:style>
  <w:style w:type="paragraph" w:styleId="Sangradetextonormal">
    <w:name w:val="Body Text Indent"/>
    <w:basedOn w:val="Normal"/>
    <w:link w:val="SangradetextonormalCar"/>
    <w:uiPriority w:val="99"/>
    <w:semiHidden/>
    <w:unhideWhenUsed/>
    <w:pPr>
      <w:spacing w:after="120"/>
      <w:ind w:left="360" w:firstLine="0"/>
    </w:pPr>
  </w:style>
  <w:style w:type="character" w:customStyle="1" w:styleId="SangradetextonormalCar">
    <w:name w:val="Sangría de texto normal Car"/>
    <w:basedOn w:val="Fuentedeprrafopredeter"/>
    <w:link w:val="Sangradetextonormal"/>
    <w:uiPriority w:val="99"/>
    <w:semiHidden/>
    <w:rPr>
      <w:kern w:val="24"/>
    </w:rPr>
  </w:style>
  <w:style w:type="paragraph" w:styleId="Textoindependienteprimerasangra2">
    <w:name w:val="Body Text First Indent 2"/>
    <w:basedOn w:val="Sangradetextonormal"/>
    <w:link w:val="Textoindependienteprimerasangra2Car"/>
    <w:uiPriority w:val="99"/>
    <w:semiHidden/>
    <w:unhideWhenUsed/>
    <w:pPr>
      <w:spacing w:after="0"/>
    </w:pPr>
  </w:style>
  <w:style w:type="character" w:customStyle="1" w:styleId="Textoindependienteprimerasangra2Car">
    <w:name w:val="Texto independiente primera sangría 2 Car"/>
    <w:basedOn w:val="SangradetextonormalCar"/>
    <w:link w:val="Textoindependienteprimerasangra2"/>
    <w:uiPriority w:val="99"/>
    <w:semiHidden/>
    <w:rPr>
      <w:kern w:val="24"/>
    </w:rPr>
  </w:style>
  <w:style w:type="paragraph" w:styleId="Sangra2detindependiente">
    <w:name w:val="Body Text Indent 2"/>
    <w:basedOn w:val="Normal"/>
    <w:link w:val="Sangra2detindependienteCar"/>
    <w:uiPriority w:val="99"/>
    <w:semiHidden/>
    <w:unhideWhenUsed/>
    <w:pPr>
      <w:spacing w:after="120"/>
      <w:ind w:left="360" w:firstLine="0"/>
    </w:pPr>
  </w:style>
  <w:style w:type="character" w:customStyle="1" w:styleId="Sangra2detindependienteCar">
    <w:name w:val="Sangría 2 de t. independiente Car"/>
    <w:basedOn w:val="Fuentedeprrafopredeter"/>
    <w:link w:val="Sangra2detindependiente"/>
    <w:uiPriority w:val="99"/>
    <w:semiHidden/>
    <w:rPr>
      <w:kern w:val="24"/>
    </w:rPr>
  </w:style>
  <w:style w:type="paragraph" w:styleId="Sangra3detindependiente">
    <w:name w:val="Body Text Indent 3"/>
    <w:basedOn w:val="Normal"/>
    <w:link w:val="Sangra3detindependienteCar"/>
    <w:uiPriority w:val="99"/>
    <w:semiHidden/>
    <w:unhideWhenUsed/>
    <w:rsid w:val="00FF2002"/>
    <w:pPr>
      <w:spacing w:after="120"/>
      <w:ind w:left="360" w:firstLine="0"/>
    </w:pPr>
    <w:rPr>
      <w:sz w:val="22"/>
      <w:szCs w:val="16"/>
    </w:rPr>
  </w:style>
  <w:style w:type="character" w:customStyle="1" w:styleId="Sangra3detindependienteCar">
    <w:name w:val="Sangría 3 de t. independiente Car"/>
    <w:basedOn w:val="Fuentedeprrafopredeter"/>
    <w:link w:val="Sangra3detindependiente"/>
    <w:uiPriority w:val="99"/>
    <w:semiHidden/>
    <w:rsid w:val="00FF2002"/>
    <w:rPr>
      <w:kern w:val="24"/>
      <w:sz w:val="22"/>
      <w:szCs w:val="16"/>
    </w:rPr>
  </w:style>
  <w:style w:type="paragraph" w:styleId="Descripci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ierre">
    <w:name w:val="Closing"/>
    <w:basedOn w:val="Normal"/>
    <w:link w:val="CierreCar"/>
    <w:uiPriority w:val="99"/>
    <w:semiHidden/>
    <w:unhideWhenUsed/>
    <w:pPr>
      <w:spacing w:line="240" w:lineRule="auto"/>
      <w:ind w:left="4320" w:firstLine="0"/>
    </w:pPr>
  </w:style>
  <w:style w:type="character" w:customStyle="1" w:styleId="CierreCar">
    <w:name w:val="Cierre Car"/>
    <w:basedOn w:val="Fuentedeprrafopredeter"/>
    <w:link w:val="Cierre"/>
    <w:uiPriority w:val="99"/>
    <w:semiHidden/>
    <w:rPr>
      <w:kern w:val="24"/>
    </w:rPr>
  </w:style>
  <w:style w:type="paragraph" w:styleId="Textocomentario">
    <w:name w:val="annotation text"/>
    <w:basedOn w:val="Normal"/>
    <w:link w:val="TextocomentarioCar"/>
    <w:uiPriority w:val="99"/>
    <w:semiHidden/>
    <w:unhideWhenUsed/>
    <w:rsid w:val="00FF2002"/>
    <w:pPr>
      <w:spacing w:line="240" w:lineRule="auto"/>
      <w:ind w:firstLine="0"/>
    </w:pPr>
    <w:rPr>
      <w:sz w:val="22"/>
      <w:szCs w:val="20"/>
    </w:rPr>
  </w:style>
  <w:style w:type="character" w:customStyle="1" w:styleId="TextocomentarioCar">
    <w:name w:val="Texto comentario Car"/>
    <w:basedOn w:val="Fuentedeprrafopredeter"/>
    <w:link w:val="Textocomentario"/>
    <w:uiPriority w:val="99"/>
    <w:semiHidden/>
    <w:rsid w:val="00FF2002"/>
    <w:rPr>
      <w:kern w:val="24"/>
      <w:sz w:val="22"/>
      <w:szCs w:val="20"/>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kern w:val="24"/>
      <w:sz w:val="20"/>
      <w:szCs w:val="20"/>
    </w:rPr>
  </w:style>
  <w:style w:type="paragraph" w:styleId="Fecha">
    <w:name w:val="Date"/>
    <w:basedOn w:val="Normal"/>
    <w:next w:val="Normal"/>
    <w:link w:val="FechaCar"/>
    <w:uiPriority w:val="99"/>
    <w:semiHidden/>
    <w:unhideWhenUsed/>
    <w:pPr>
      <w:ind w:firstLine="0"/>
    </w:pPr>
  </w:style>
  <w:style w:type="character" w:customStyle="1" w:styleId="FechaCar">
    <w:name w:val="Fecha Car"/>
    <w:basedOn w:val="Fuentedeprrafopredeter"/>
    <w:link w:val="Fecha"/>
    <w:uiPriority w:val="99"/>
    <w:semiHidden/>
    <w:rPr>
      <w:kern w:val="24"/>
    </w:rPr>
  </w:style>
  <w:style w:type="paragraph" w:styleId="Mapadeldocumento">
    <w:name w:val="Document Map"/>
    <w:basedOn w:val="Normal"/>
    <w:link w:val="MapadeldocumentoCar"/>
    <w:uiPriority w:val="99"/>
    <w:semiHidden/>
    <w:unhideWhenUsed/>
    <w:rsid w:val="00FF2002"/>
    <w:pPr>
      <w:spacing w:line="240" w:lineRule="auto"/>
      <w:ind w:firstLine="0"/>
    </w:pPr>
    <w:rPr>
      <w:rFonts w:ascii="Segoe UI" w:hAnsi="Segoe UI" w:cs="Segoe UI"/>
      <w:sz w:val="22"/>
      <w:szCs w:val="16"/>
    </w:rPr>
  </w:style>
  <w:style w:type="character" w:customStyle="1" w:styleId="MapadeldocumentoCar">
    <w:name w:val="Mapa del documento Car"/>
    <w:basedOn w:val="Fuentedeprrafopredeter"/>
    <w:link w:val="Mapadeldocumento"/>
    <w:uiPriority w:val="99"/>
    <w:semiHidden/>
    <w:rsid w:val="00FF2002"/>
    <w:rPr>
      <w:rFonts w:ascii="Segoe UI" w:hAnsi="Segoe UI" w:cs="Segoe UI"/>
      <w:kern w:val="24"/>
      <w:sz w:val="22"/>
      <w:szCs w:val="16"/>
    </w:rPr>
  </w:style>
  <w:style w:type="paragraph" w:styleId="Firmadecorreoelectrnico">
    <w:name w:val="E-mail Signature"/>
    <w:basedOn w:val="Normal"/>
    <w:link w:val="FirmadecorreoelectrnicoCar"/>
    <w:uiPriority w:val="99"/>
    <w:semiHidden/>
    <w:unhideWhenUsed/>
    <w:pPr>
      <w:spacing w:line="240" w:lineRule="auto"/>
      <w:ind w:firstLine="0"/>
    </w:pPr>
  </w:style>
  <w:style w:type="character" w:customStyle="1" w:styleId="FirmadecorreoelectrnicoCar">
    <w:name w:val="Firma de correo electrónico Car"/>
    <w:basedOn w:val="Fuentedeprrafopredeter"/>
    <w:link w:val="Firmadecorreoelectrnico"/>
    <w:uiPriority w:val="99"/>
    <w:semiHidden/>
    <w:rPr>
      <w:kern w:val="24"/>
    </w:rPr>
  </w:style>
  <w:style w:type="paragraph" w:styleId="Textonotapie">
    <w:name w:val="footnote text"/>
    <w:basedOn w:val="Normal"/>
    <w:link w:val="TextonotapieCar"/>
    <w:uiPriority w:val="99"/>
    <w:semiHidden/>
    <w:unhideWhenUsed/>
    <w:rsid w:val="00FF2002"/>
    <w:pPr>
      <w:spacing w:line="240" w:lineRule="auto"/>
    </w:pPr>
    <w:rPr>
      <w:sz w:val="22"/>
      <w:szCs w:val="20"/>
    </w:rPr>
  </w:style>
  <w:style w:type="character" w:customStyle="1" w:styleId="TextonotapieCar">
    <w:name w:val="Texto nota pie Car"/>
    <w:basedOn w:val="Fuentedeprrafopredeter"/>
    <w:link w:val="Textonotapie"/>
    <w:uiPriority w:val="99"/>
    <w:semiHidden/>
    <w:rsid w:val="00FF2002"/>
    <w:rPr>
      <w:kern w:val="24"/>
      <w:sz w:val="22"/>
      <w:szCs w:val="20"/>
    </w:rPr>
  </w:style>
  <w:style w:type="paragraph" w:styleId="Direccinsobre">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Remitedesobre">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Piedepgina">
    <w:name w:val="footer"/>
    <w:basedOn w:val="Normal"/>
    <w:link w:val="PiedepginaCar"/>
    <w:uiPriority w:val="99"/>
    <w:unhideWhenUsed/>
    <w:rsid w:val="008002C0"/>
    <w:pPr>
      <w:spacing w:line="240" w:lineRule="auto"/>
      <w:ind w:firstLine="0"/>
    </w:pPr>
  </w:style>
  <w:style w:type="character" w:customStyle="1" w:styleId="PiedepginaCar">
    <w:name w:val="Pie de página Car"/>
    <w:basedOn w:val="Fuentedeprrafopredeter"/>
    <w:link w:val="Piedepgina"/>
    <w:uiPriority w:val="99"/>
    <w:rsid w:val="008002C0"/>
    <w:rPr>
      <w:kern w:val="24"/>
    </w:rPr>
  </w:style>
  <w:style w:type="table" w:styleId="Tablaconcuadrcula">
    <w:name w:val="Table Grid"/>
    <w:basedOn w:val="Tabla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6Car">
    <w:name w:val="Título 6 Car"/>
    <w:basedOn w:val="Fuentedeprrafopredeter"/>
    <w:link w:val="Ttulo6"/>
    <w:uiPriority w:val="9"/>
    <w:semiHidden/>
    <w:rPr>
      <w:rFonts w:asciiTheme="majorHAnsi" w:eastAsiaTheme="majorEastAsia" w:hAnsiTheme="majorHAnsi" w:cstheme="majorBidi"/>
      <w:color w:val="6E6E6E" w:themeColor="accent1" w:themeShade="7F"/>
      <w:kern w:val="24"/>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6E6E6E" w:themeColor="accent1" w:themeShade="7F"/>
      <w:kern w:val="24"/>
    </w:rPr>
  </w:style>
  <w:style w:type="character" w:customStyle="1" w:styleId="Ttulo8Car">
    <w:name w:val="Título 8 Car"/>
    <w:basedOn w:val="Fuentedeprrafopredeter"/>
    <w:link w:val="Ttulo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Ttulo9Car">
    <w:name w:val="Título 9 Car"/>
    <w:basedOn w:val="Fuentedeprrafopredeter"/>
    <w:link w:val="Ttulo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DireccinHTML">
    <w:name w:val="HTML Address"/>
    <w:basedOn w:val="Normal"/>
    <w:link w:val="DireccinHTMLCar"/>
    <w:uiPriority w:val="99"/>
    <w:semiHidden/>
    <w:unhideWhenUsed/>
    <w:pPr>
      <w:spacing w:line="240" w:lineRule="auto"/>
      <w:ind w:firstLine="0"/>
    </w:pPr>
    <w:rPr>
      <w:i/>
      <w:iCs/>
    </w:rPr>
  </w:style>
  <w:style w:type="character" w:customStyle="1" w:styleId="DireccinHTMLCar">
    <w:name w:val="Dirección HTML Car"/>
    <w:basedOn w:val="Fuentedeprrafopredeter"/>
    <w:link w:val="DireccinHTML"/>
    <w:uiPriority w:val="99"/>
    <w:semiHidden/>
    <w:rPr>
      <w:i/>
      <w:iCs/>
      <w:kern w:val="24"/>
    </w:rPr>
  </w:style>
  <w:style w:type="paragraph" w:styleId="HTMLconformatoprevio">
    <w:name w:val="HTML Preformatted"/>
    <w:basedOn w:val="Normal"/>
    <w:link w:val="HTMLconformatoprevioCar"/>
    <w:uiPriority w:val="99"/>
    <w:semiHidden/>
    <w:unhideWhenUsed/>
    <w:rsid w:val="00FF2002"/>
    <w:pPr>
      <w:spacing w:line="240" w:lineRule="auto"/>
      <w:ind w:firstLine="0"/>
    </w:pPr>
    <w:rPr>
      <w:rFonts w:ascii="Consolas" w:hAnsi="Consolas" w:cs="Consolas"/>
      <w:sz w:val="22"/>
      <w:szCs w:val="20"/>
    </w:rPr>
  </w:style>
  <w:style w:type="character" w:customStyle="1" w:styleId="HTMLconformatoprevioCar">
    <w:name w:val="HTML con formato previo Car"/>
    <w:basedOn w:val="Fuentedeprrafopredeter"/>
    <w:link w:val="HTMLconformatoprevio"/>
    <w:uiPriority w:val="99"/>
    <w:semiHidden/>
    <w:rsid w:val="00FF2002"/>
    <w:rPr>
      <w:rFonts w:ascii="Consolas" w:hAnsi="Consolas" w:cs="Consolas"/>
      <w:kern w:val="24"/>
      <w:sz w:val="22"/>
      <w:szCs w:val="20"/>
    </w:rPr>
  </w:style>
  <w:style w:type="paragraph" w:styleId="ndice1">
    <w:name w:val="index 1"/>
    <w:basedOn w:val="Normal"/>
    <w:next w:val="Normal"/>
    <w:autoRedefine/>
    <w:uiPriority w:val="99"/>
    <w:semiHidden/>
    <w:unhideWhenUsed/>
    <w:pPr>
      <w:spacing w:line="240" w:lineRule="auto"/>
      <w:ind w:left="240" w:firstLine="0"/>
    </w:pPr>
  </w:style>
  <w:style w:type="paragraph" w:styleId="ndice2">
    <w:name w:val="index 2"/>
    <w:basedOn w:val="Normal"/>
    <w:next w:val="Normal"/>
    <w:autoRedefine/>
    <w:uiPriority w:val="99"/>
    <w:semiHidden/>
    <w:unhideWhenUsed/>
    <w:pPr>
      <w:spacing w:line="240" w:lineRule="auto"/>
      <w:ind w:left="480" w:firstLine="0"/>
    </w:pPr>
  </w:style>
  <w:style w:type="paragraph" w:styleId="ndice3">
    <w:name w:val="index 3"/>
    <w:basedOn w:val="Normal"/>
    <w:next w:val="Normal"/>
    <w:autoRedefine/>
    <w:uiPriority w:val="99"/>
    <w:semiHidden/>
    <w:unhideWhenUsed/>
    <w:pPr>
      <w:spacing w:line="240" w:lineRule="auto"/>
      <w:ind w:left="720" w:firstLine="0"/>
    </w:pPr>
  </w:style>
  <w:style w:type="paragraph" w:styleId="ndice4">
    <w:name w:val="index 4"/>
    <w:basedOn w:val="Normal"/>
    <w:next w:val="Normal"/>
    <w:autoRedefine/>
    <w:uiPriority w:val="99"/>
    <w:semiHidden/>
    <w:unhideWhenUsed/>
    <w:pPr>
      <w:spacing w:line="240" w:lineRule="auto"/>
      <w:ind w:left="960" w:firstLine="0"/>
    </w:pPr>
  </w:style>
  <w:style w:type="paragraph" w:styleId="ndice5">
    <w:name w:val="index 5"/>
    <w:basedOn w:val="Normal"/>
    <w:next w:val="Normal"/>
    <w:autoRedefine/>
    <w:uiPriority w:val="99"/>
    <w:semiHidden/>
    <w:unhideWhenUsed/>
    <w:pPr>
      <w:spacing w:line="240" w:lineRule="auto"/>
      <w:ind w:left="1200" w:firstLine="0"/>
    </w:pPr>
  </w:style>
  <w:style w:type="paragraph" w:styleId="ndice6">
    <w:name w:val="index 6"/>
    <w:basedOn w:val="Normal"/>
    <w:next w:val="Normal"/>
    <w:autoRedefine/>
    <w:uiPriority w:val="99"/>
    <w:semiHidden/>
    <w:unhideWhenUsed/>
    <w:pPr>
      <w:spacing w:line="240" w:lineRule="auto"/>
      <w:ind w:left="1440" w:firstLine="0"/>
    </w:pPr>
  </w:style>
  <w:style w:type="paragraph" w:styleId="ndice7">
    <w:name w:val="index 7"/>
    <w:basedOn w:val="Normal"/>
    <w:next w:val="Normal"/>
    <w:autoRedefine/>
    <w:uiPriority w:val="99"/>
    <w:semiHidden/>
    <w:unhideWhenUsed/>
    <w:pPr>
      <w:spacing w:line="240" w:lineRule="auto"/>
      <w:ind w:left="1680" w:firstLine="0"/>
    </w:pPr>
  </w:style>
  <w:style w:type="paragraph" w:styleId="ndice8">
    <w:name w:val="index 8"/>
    <w:basedOn w:val="Normal"/>
    <w:next w:val="Normal"/>
    <w:autoRedefine/>
    <w:uiPriority w:val="99"/>
    <w:semiHidden/>
    <w:unhideWhenUsed/>
    <w:pPr>
      <w:spacing w:line="240" w:lineRule="auto"/>
      <w:ind w:left="1920" w:firstLine="0"/>
    </w:pPr>
  </w:style>
  <w:style w:type="paragraph" w:styleId="ndice9">
    <w:name w:val="index 9"/>
    <w:basedOn w:val="Normal"/>
    <w:next w:val="Normal"/>
    <w:autoRedefine/>
    <w:uiPriority w:val="99"/>
    <w:semiHidden/>
    <w:unhideWhenUsed/>
    <w:pPr>
      <w:spacing w:line="240" w:lineRule="auto"/>
      <w:ind w:left="2160" w:firstLine="0"/>
    </w:pPr>
  </w:style>
  <w:style w:type="paragraph" w:styleId="Ttulodendice">
    <w:name w:val="index heading"/>
    <w:basedOn w:val="Normal"/>
    <w:next w:val="ndice1"/>
    <w:uiPriority w:val="99"/>
    <w:semiHidden/>
    <w:unhideWhenUsed/>
    <w:pPr>
      <w:ind w:firstLine="0"/>
    </w:pPr>
    <w:rPr>
      <w:rFonts w:asciiTheme="majorHAnsi" w:eastAsiaTheme="majorEastAsia" w:hAnsiTheme="majorHAnsi" w:cstheme="majorBidi"/>
      <w:b/>
      <w:bCs/>
    </w:rPr>
  </w:style>
  <w:style w:type="paragraph" w:styleId="Citadestacada">
    <w:name w:val="Intense Quote"/>
    <w:basedOn w:val="Normal"/>
    <w:next w:val="Normal"/>
    <w:link w:val="CitadestacadaC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CitadestacadaCar">
    <w:name w:val="Cita destacada Car"/>
    <w:basedOn w:val="Fuentedeprrafopredeter"/>
    <w:link w:val="Citadestacada"/>
    <w:uiPriority w:val="30"/>
    <w:semiHidden/>
    <w:rsid w:val="005D3A03"/>
    <w:rPr>
      <w:i/>
      <w:iCs/>
      <w:color w:val="404040" w:themeColor="text1" w:themeTint="BF"/>
      <w:kern w:val="24"/>
    </w:rPr>
  </w:style>
  <w:style w:type="paragraph" w:styleId="Lista">
    <w:name w:val="List"/>
    <w:basedOn w:val="Normal"/>
    <w:uiPriority w:val="99"/>
    <w:semiHidden/>
    <w:unhideWhenUsed/>
    <w:pPr>
      <w:ind w:left="360" w:firstLine="0"/>
      <w:contextualSpacing/>
    </w:pPr>
  </w:style>
  <w:style w:type="paragraph" w:styleId="Lista2">
    <w:name w:val="List 2"/>
    <w:basedOn w:val="Normal"/>
    <w:uiPriority w:val="99"/>
    <w:semiHidden/>
    <w:unhideWhenUsed/>
    <w:pPr>
      <w:ind w:left="720" w:firstLine="0"/>
      <w:contextualSpacing/>
    </w:pPr>
  </w:style>
  <w:style w:type="paragraph" w:styleId="Lista3">
    <w:name w:val="List 3"/>
    <w:basedOn w:val="Normal"/>
    <w:uiPriority w:val="99"/>
    <w:semiHidden/>
    <w:unhideWhenUsed/>
    <w:pPr>
      <w:ind w:left="1080" w:firstLine="0"/>
      <w:contextualSpacing/>
    </w:pPr>
  </w:style>
  <w:style w:type="paragraph" w:styleId="Lista4">
    <w:name w:val="List 4"/>
    <w:basedOn w:val="Normal"/>
    <w:uiPriority w:val="99"/>
    <w:semiHidden/>
    <w:unhideWhenUsed/>
    <w:pPr>
      <w:ind w:left="1440" w:firstLine="0"/>
      <w:contextualSpacing/>
    </w:pPr>
  </w:style>
  <w:style w:type="paragraph" w:styleId="Lista5">
    <w:name w:val="List 5"/>
    <w:basedOn w:val="Normal"/>
    <w:uiPriority w:val="99"/>
    <w:semiHidden/>
    <w:unhideWhenUsed/>
    <w:pPr>
      <w:ind w:left="1800" w:firstLine="0"/>
      <w:contextualSpacing/>
    </w:pPr>
  </w:style>
  <w:style w:type="paragraph" w:styleId="Listaconvietas">
    <w:name w:val="List Bullet"/>
    <w:basedOn w:val="Normal"/>
    <w:uiPriority w:val="9"/>
    <w:unhideWhenUsed/>
    <w:qFormat/>
    <w:pPr>
      <w:numPr>
        <w:numId w:val="1"/>
      </w:numPr>
      <w:contextualSpacing/>
    </w:pPr>
  </w:style>
  <w:style w:type="paragraph" w:styleId="Listaconvietas2">
    <w:name w:val="List Bullet 2"/>
    <w:basedOn w:val="Normal"/>
    <w:uiPriority w:val="99"/>
    <w:semiHidden/>
    <w:unhideWhenUsed/>
    <w:pPr>
      <w:numPr>
        <w:numId w:val="2"/>
      </w:numPr>
      <w:ind w:firstLine="0"/>
      <w:contextualSpacing/>
    </w:pPr>
  </w:style>
  <w:style w:type="paragraph" w:styleId="Listaconvietas3">
    <w:name w:val="List Bullet 3"/>
    <w:basedOn w:val="Normal"/>
    <w:uiPriority w:val="99"/>
    <w:semiHidden/>
    <w:unhideWhenUsed/>
    <w:pPr>
      <w:numPr>
        <w:numId w:val="3"/>
      </w:numPr>
      <w:ind w:firstLine="0"/>
      <w:contextualSpacing/>
    </w:pPr>
  </w:style>
  <w:style w:type="paragraph" w:styleId="Listaconvietas4">
    <w:name w:val="List Bullet 4"/>
    <w:basedOn w:val="Normal"/>
    <w:uiPriority w:val="99"/>
    <w:semiHidden/>
    <w:unhideWhenUsed/>
    <w:pPr>
      <w:numPr>
        <w:numId w:val="4"/>
      </w:numPr>
      <w:ind w:firstLine="0"/>
      <w:contextualSpacing/>
    </w:pPr>
  </w:style>
  <w:style w:type="paragraph" w:styleId="Listaconvietas5">
    <w:name w:val="List Bullet 5"/>
    <w:basedOn w:val="Normal"/>
    <w:uiPriority w:val="99"/>
    <w:semiHidden/>
    <w:unhideWhenUsed/>
    <w:pPr>
      <w:numPr>
        <w:numId w:val="5"/>
      </w:numPr>
      <w:ind w:firstLine="0"/>
      <w:contextualSpacing/>
    </w:pPr>
  </w:style>
  <w:style w:type="paragraph" w:styleId="Continuarlista">
    <w:name w:val="List Continue"/>
    <w:basedOn w:val="Normal"/>
    <w:uiPriority w:val="99"/>
    <w:semiHidden/>
    <w:unhideWhenUsed/>
    <w:pPr>
      <w:spacing w:after="120"/>
      <w:ind w:left="360" w:firstLine="0"/>
      <w:contextualSpacing/>
    </w:pPr>
  </w:style>
  <w:style w:type="paragraph" w:styleId="Continuarlista2">
    <w:name w:val="List Continue 2"/>
    <w:basedOn w:val="Normal"/>
    <w:uiPriority w:val="99"/>
    <w:semiHidden/>
    <w:unhideWhenUsed/>
    <w:pPr>
      <w:spacing w:after="120"/>
      <w:ind w:left="720" w:firstLine="0"/>
      <w:contextualSpacing/>
    </w:pPr>
  </w:style>
  <w:style w:type="paragraph" w:styleId="Continuarlista3">
    <w:name w:val="List Continue 3"/>
    <w:basedOn w:val="Normal"/>
    <w:uiPriority w:val="99"/>
    <w:semiHidden/>
    <w:unhideWhenUsed/>
    <w:pPr>
      <w:spacing w:after="120"/>
      <w:ind w:left="1080" w:firstLine="0"/>
      <w:contextualSpacing/>
    </w:pPr>
  </w:style>
  <w:style w:type="paragraph" w:styleId="Continuarlista4">
    <w:name w:val="List Continue 4"/>
    <w:basedOn w:val="Normal"/>
    <w:uiPriority w:val="99"/>
    <w:semiHidden/>
    <w:unhideWhenUsed/>
    <w:pPr>
      <w:spacing w:after="120"/>
      <w:ind w:left="1440" w:firstLine="0"/>
      <w:contextualSpacing/>
    </w:pPr>
  </w:style>
  <w:style w:type="paragraph" w:styleId="Continuarlista5">
    <w:name w:val="List Continue 5"/>
    <w:basedOn w:val="Normal"/>
    <w:uiPriority w:val="99"/>
    <w:semiHidden/>
    <w:unhideWhenUsed/>
    <w:pPr>
      <w:spacing w:after="120"/>
      <w:ind w:left="1800" w:firstLine="0"/>
      <w:contextualSpacing/>
    </w:pPr>
  </w:style>
  <w:style w:type="paragraph" w:styleId="Listaconnmeros">
    <w:name w:val="List Number"/>
    <w:basedOn w:val="Normal"/>
    <w:uiPriority w:val="9"/>
    <w:unhideWhenUsed/>
    <w:qFormat/>
    <w:pPr>
      <w:numPr>
        <w:numId w:val="6"/>
      </w:numPr>
      <w:contextualSpacing/>
    </w:pPr>
  </w:style>
  <w:style w:type="paragraph" w:styleId="Listaconnmeros2">
    <w:name w:val="List Number 2"/>
    <w:basedOn w:val="Normal"/>
    <w:uiPriority w:val="99"/>
    <w:semiHidden/>
    <w:unhideWhenUsed/>
    <w:pPr>
      <w:numPr>
        <w:numId w:val="7"/>
      </w:numPr>
      <w:ind w:firstLine="0"/>
      <w:contextualSpacing/>
    </w:pPr>
  </w:style>
  <w:style w:type="paragraph" w:styleId="Listaconnmeros3">
    <w:name w:val="List Number 3"/>
    <w:basedOn w:val="Normal"/>
    <w:uiPriority w:val="99"/>
    <w:semiHidden/>
    <w:unhideWhenUsed/>
    <w:pPr>
      <w:numPr>
        <w:numId w:val="8"/>
      </w:numPr>
      <w:ind w:firstLine="0"/>
      <w:contextualSpacing/>
    </w:pPr>
  </w:style>
  <w:style w:type="paragraph" w:styleId="Listaconnmeros4">
    <w:name w:val="List Number 4"/>
    <w:basedOn w:val="Normal"/>
    <w:uiPriority w:val="99"/>
    <w:semiHidden/>
    <w:unhideWhenUsed/>
    <w:pPr>
      <w:numPr>
        <w:numId w:val="9"/>
      </w:numPr>
      <w:ind w:firstLine="0"/>
      <w:contextualSpacing/>
    </w:pPr>
  </w:style>
  <w:style w:type="paragraph" w:styleId="Listaconnmeros5">
    <w:name w:val="List Number 5"/>
    <w:basedOn w:val="Normal"/>
    <w:uiPriority w:val="99"/>
    <w:semiHidden/>
    <w:unhideWhenUsed/>
    <w:pPr>
      <w:numPr>
        <w:numId w:val="10"/>
      </w:numPr>
      <w:ind w:firstLine="0"/>
      <w:contextualSpacing/>
    </w:pPr>
  </w:style>
  <w:style w:type="paragraph" w:styleId="Prrafodelista">
    <w:name w:val="List Paragraph"/>
    <w:basedOn w:val="Normal"/>
    <w:uiPriority w:val="34"/>
    <w:unhideWhenUsed/>
    <w:qFormat/>
    <w:pPr>
      <w:ind w:left="720" w:firstLine="0"/>
      <w:contextualSpacing/>
    </w:pPr>
  </w:style>
  <w:style w:type="paragraph" w:styleId="Textomacro">
    <w:name w:val="macro"/>
    <w:link w:val="TextomacroC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TextomacroCar">
    <w:name w:val="Texto macro Car"/>
    <w:basedOn w:val="Fuentedeprrafopredeter"/>
    <w:link w:val="Textomacro"/>
    <w:uiPriority w:val="99"/>
    <w:semiHidden/>
    <w:rsid w:val="00FF2002"/>
    <w:rPr>
      <w:rFonts w:ascii="Consolas" w:hAnsi="Consolas" w:cs="Consolas"/>
      <w:kern w:val="24"/>
      <w:sz w:val="22"/>
      <w:szCs w:val="20"/>
    </w:rPr>
  </w:style>
  <w:style w:type="paragraph" w:styleId="Encabezadodemensaje">
    <w:name w:val="Message Header"/>
    <w:basedOn w:val="Normal"/>
    <w:link w:val="EncabezadodemensajeC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Sangranormal">
    <w:name w:val="Normal Indent"/>
    <w:basedOn w:val="Normal"/>
    <w:uiPriority w:val="99"/>
    <w:semiHidden/>
    <w:unhideWhenUsed/>
    <w:pPr>
      <w:ind w:left="720" w:firstLine="0"/>
    </w:pPr>
  </w:style>
  <w:style w:type="paragraph" w:styleId="Encabezadodenota">
    <w:name w:val="Note Heading"/>
    <w:basedOn w:val="Normal"/>
    <w:next w:val="Normal"/>
    <w:link w:val="EncabezadodenotaCar"/>
    <w:uiPriority w:val="99"/>
    <w:semiHidden/>
    <w:unhideWhenUsed/>
    <w:pPr>
      <w:spacing w:line="240" w:lineRule="auto"/>
      <w:ind w:firstLine="0"/>
    </w:pPr>
  </w:style>
  <w:style w:type="character" w:customStyle="1" w:styleId="EncabezadodenotaCar">
    <w:name w:val="Encabezado de nota Car"/>
    <w:basedOn w:val="Fuentedeprrafopredeter"/>
    <w:link w:val="Encabezadodenota"/>
    <w:uiPriority w:val="99"/>
    <w:semiHidden/>
    <w:rPr>
      <w:kern w:val="24"/>
    </w:rPr>
  </w:style>
  <w:style w:type="paragraph" w:styleId="Textosinformato">
    <w:name w:val="Plain Text"/>
    <w:basedOn w:val="Normal"/>
    <w:link w:val="TextosinformatoCar"/>
    <w:uiPriority w:val="99"/>
    <w:semiHidden/>
    <w:unhideWhenUsed/>
    <w:rsid w:val="00FF2002"/>
    <w:pPr>
      <w:spacing w:line="240" w:lineRule="auto"/>
      <w:ind w:firstLine="0"/>
    </w:pPr>
    <w:rPr>
      <w:rFonts w:ascii="Consolas" w:hAnsi="Consolas" w:cs="Consolas"/>
      <w:sz w:val="22"/>
      <w:szCs w:val="21"/>
    </w:rPr>
  </w:style>
  <w:style w:type="character" w:customStyle="1" w:styleId="TextosinformatoCar">
    <w:name w:val="Texto sin formato Car"/>
    <w:basedOn w:val="Fuentedeprrafopredeter"/>
    <w:link w:val="Textosinformato"/>
    <w:uiPriority w:val="99"/>
    <w:semiHidden/>
    <w:rsid w:val="00FF2002"/>
    <w:rPr>
      <w:rFonts w:ascii="Consolas" w:hAnsi="Consolas" w:cs="Consolas"/>
      <w:kern w:val="24"/>
      <w:sz w:val="22"/>
      <w:szCs w:val="21"/>
    </w:rPr>
  </w:style>
  <w:style w:type="paragraph" w:styleId="Cita">
    <w:name w:val="Quote"/>
    <w:basedOn w:val="Normal"/>
    <w:next w:val="Normal"/>
    <w:link w:val="CitaCar"/>
    <w:uiPriority w:val="29"/>
    <w:semiHidden/>
    <w:unhideWhenUsed/>
    <w:qFormat/>
    <w:pPr>
      <w:spacing w:before="200" w:after="160"/>
      <w:ind w:left="864" w:right="864" w:firstLine="0"/>
      <w:jc w:val="center"/>
    </w:pPr>
    <w:rPr>
      <w:i/>
      <w:iCs/>
      <w:color w:val="404040" w:themeColor="text1" w:themeTint="BF"/>
    </w:rPr>
  </w:style>
  <w:style w:type="character" w:customStyle="1" w:styleId="CitaCar">
    <w:name w:val="Cita Car"/>
    <w:basedOn w:val="Fuentedeprrafopredeter"/>
    <w:link w:val="Cita"/>
    <w:uiPriority w:val="29"/>
    <w:semiHidden/>
    <w:rPr>
      <w:i/>
      <w:iCs/>
      <w:color w:val="404040" w:themeColor="text1" w:themeTint="BF"/>
      <w:kern w:val="24"/>
    </w:rPr>
  </w:style>
  <w:style w:type="paragraph" w:styleId="Saludo">
    <w:name w:val="Salutation"/>
    <w:basedOn w:val="Normal"/>
    <w:next w:val="Normal"/>
    <w:link w:val="SaludoCar"/>
    <w:uiPriority w:val="99"/>
    <w:semiHidden/>
    <w:unhideWhenUsed/>
    <w:pPr>
      <w:ind w:firstLine="0"/>
    </w:pPr>
  </w:style>
  <w:style w:type="character" w:customStyle="1" w:styleId="SaludoCar">
    <w:name w:val="Saludo Car"/>
    <w:basedOn w:val="Fuentedeprrafopredeter"/>
    <w:link w:val="Saludo"/>
    <w:uiPriority w:val="99"/>
    <w:semiHidden/>
    <w:rPr>
      <w:kern w:val="24"/>
    </w:rPr>
  </w:style>
  <w:style w:type="paragraph" w:styleId="Firma">
    <w:name w:val="Signature"/>
    <w:basedOn w:val="Normal"/>
    <w:link w:val="FirmaCar"/>
    <w:uiPriority w:val="99"/>
    <w:semiHidden/>
    <w:unhideWhenUsed/>
    <w:pPr>
      <w:spacing w:line="240" w:lineRule="auto"/>
      <w:ind w:left="4320" w:firstLine="0"/>
    </w:pPr>
  </w:style>
  <w:style w:type="character" w:customStyle="1" w:styleId="FirmaCar">
    <w:name w:val="Firma Car"/>
    <w:basedOn w:val="Fuentedeprrafopredeter"/>
    <w:link w:val="Firma"/>
    <w:uiPriority w:val="99"/>
    <w:semiHidden/>
    <w:rPr>
      <w:kern w:val="24"/>
    </w:rPr>
  </w:style>
  <w:style w:type="paragraph" w:styleId="Textoconsangra">
    <w:name w:val="table of authorities"/>
    <w:basedOn w:val="Normal"/>
    <w:next w:val="Normal"/>
    <w:uiPriority w:val="99"/>
    <w:semiHidden/>
    <w:unhideWhenUsed/>
    <w:pPr>
      <w:ind w:left="240" w:firstLine="0"/>
    </w:pPr>
  </w:style>
  <w:style w:type="paragraph" w:styleId="Tabladeilustraciones">
    <w:name w:val="table of figures"/>
    <w:basedOn w:val="Normal"/>
    <w:next w:val="Normal"/>
    <w:uiPriority w:val="99"/>
    <w:semiHidden/>
    <w:unhideWhenUsed/>
    <w:pPr>
      <w:ind w:firstLine="0"/>
    </w:pPr>
  </w:style>
  <w:style w:type="paragraph" w:styleId="Encabezadodelista">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DC4">
    <w:name w:val="toc 4"/>
    <w:basedOn w:val="Normal"/>
    <w:next w:val="Normal"/>
    <w:autoRedefine/>
    <w:uiPriority w:val="39"/>
    <w:semiHidden/>
    <w:unhideWhenUsed/>
    <w:pPr>
      <w:spacing w:after="100"/>
      <w:ind w:left="720" w:firstLine="0"/>
    </w:pPr>
  </w:style>
  <w:style w:type="paragraph" w:styleId="TDC5">
    <w:name w:val="toc 5"/>
    <w:basedOn w:val="Normal"/>
    <w:next w:val="Normal"/>
    <w:autoRedefine/>
    <w:uiPriority w:val="39"/>
    <w:semiHidden/>
    <w:unhideWhenUsed/>
    <w:pPr>
      <w:spacing w:after="100"/>
      <w:ind w:left="960" w:firstLine="0"/>
    </w:pPr>
  </w:style>
  <w:style w:type="paragraph" w:styleId="TDC6">
    <w:name w:val="toc 6"/>
    <w:basedOn w:val="Normal"/>
    <w:next w:val="Normal"/>
    <w:autoRedefine/>
    <w:uiPriority w:val="39"/>
    <w:semiHidden/>
    <w:unhideWhenUsed/>
    <w:pPr>
      <w:spacing w:after="100"/>
      <w:ind w:left="1200" w:firstLine="0"/>
    </w:pPr>
  </w:style>
  <w:style w:type="paragraph" w:styleId="TDC7">
    <w:name w:val="toc 7"/>
    <w:basedOn w:val="Normal"/>
    <w:next w:val="Normal"/>
    <w:autoRedefine/>
    <w:uiPriority w:val="39"/>
    <w:semiHidden/>
    <w:unhideWhenUsed/>
    <w:pPr>
      <w:spacing w:after="100"/>
      <w:ind w:left="1440" w:firstLine="0"/>
    </w:pPr>
  </w:style>
  <w:style w:type="paragraph" w:styleId="TDC8">
    <w:name w:val="toc 8"/>
    <w:basedOn w:val="Normal"/>
    <w:next w:val="Normal"/>
    <w:autoRedefine/>
    <w:uiPriority w:val="39"/>
    <w:semiHidden/>
    <w:unhideWhenUsed/>
    <w:pPr>
      <w:spacing w:after="100"/>
      <w:ind w:left="1680" w:firstLine="0"/>
    </w:pPr>
  </w:style>
  <w:style w:type="paragraph" w:styleId="TDC9">
    <w:name w:val="toc 9"/>
    <w:basedOn w:val="Normal"/>
    <w:next w:val="Normal"/>
    <w:autoRedefine/>
    <w:uiPriority w:val="39"/>
    <w:semiHidden/>
    <w:unhideWhenUsed/>
    <w:pPr>
      <w:spacing w:after="100"/>
      <w:ind w:left="1920" w:firstLine="0"/>
    </w:pPr>
  </w:style>
  <w:style w:type="character" w:styleId="Refdenotaalfinal">
    <w:name w:val="endnote reference"/>
    <w:basedOn w:val="Fuentedeprrafopredeter"/>
    <w:uiPriority w:val="99"/>
    <w:semiHidden/>
    <w:unhideWhenUsed/>
    <w:rPr>
      <w:vertAlign w:val="superscript"/>
    </w:rPr>
  </w:style>
  <w:style w:type="character" w:styleId="Refdenotaalpie">
    <w:name w:val="footnote reference"/>
    <w:basedOn w:val="Fuentedeprrafopredeter"/>
    <w:uiPriority w:val="5"/>
    <w:unhideWhenUsed/>
    <w:qFormat/>
    <w:rPr>
      <w:vertAlign w:val="superscript"/>
    </w:rPr>
  </w:style>
  <w:style w:type="table" w:customStyle="1" w:styleId="InformeAPA">
    <w:name w:val="Informe APA"/>
    <w:basedOn w:val="Tabla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ailustracin">
    <w:name w:val="Tabla/ilustración"/>
    <w:basedOn w:val="Normal"/>
    <w:uiPriority w:val="39"/>
    <w:qFormat/>
    <w:pPr>
      <w:spacing w:before="240"/>
      <w:ind w:firstLine="0"/>
      <w:contextualSpacing/>
    </w:pPr>
  </w:style>
  <w:style w:type="table" w:styleId="Tablanormal1">
    <w:name w:val="Plain Table 1"/>
    <w:basedOn w:val="Tabla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ario">
    <w:name w:val="annotation reference"/>
    <w:basedOn w:val="Fuentedeprrafopredeter"/>
    <w:uiPriority w:val="99"/>
    <w:semiHidden/>
    <w:unhideWhenUsed/>
    <w:rsid w:val="00FF2002"/>
    <w:rPr>
      <w:sz w:val="22"/>
      <w:szCs w:val="16"/>
    </w:rPr>
  </w:style>
  <w:style w:type="paragraph" w:styleId="Textonotaalfinal">
    <w:name w:val="endnote text"/>
    <w:basedOn w:val="Normal"/>
    <w:link w:val="TextonotaalfinalCar"/>
    <w:uiPriority w:val="99"/>
    <w:semiHidden/>
    <w:unhideWhenUsed/>
    <w:qFormat/>
    <w:rsid w:val="00FF2002"/>
    <w:pPr>
      <w:spacing w:line="240" w:lineRule="auto"/>
    </w:pPr>
    <w:rPr>
      <w:sz w:val="22"/>
      <w:szCs w:val="20"/>
    </w:rPr>
  </w:style>
  <w:style w:type="character" w:customStyle="1" w:styleId="TextonotaalfinalCar">
    <w:name w:val="Texto nota al final Car"/>
    <w:basedOn w:val="Fuentedeprrafopredeter"/>
    <w:link w:val="Textonotaalfinal"/>
    <w:uiPriority w:val="99"/>
    <w:semiHidden/>
    <w:rsid w:val="00FF2002"/>
    <w:rPr>
      <w:kern w:val="24"/>
      <w:sz w:val="22"/>
      <w:szCs w:val="20"/>
    </w:rPr>
  </w:style>
  <w:style w:type="character" w:styleId="CdigoHTML">
    <w:name w:val="HTML Code"/>
    <w:basedOn w:val="Fuentedeprrafopredeter"/>
    <w:uiPriority w:val="99"/>
    <w:semiHidden/>
    <w:unhideWhenUsed/>
    <w:rsid w:val="00FF2002"/>
    <w:rPr>
      <w:rFonts w:ascii="Consolas" w:hAnsi="Consolas"/>
      <w:sz w:val="22"/>
      <w:szCs w:val="20"/>
    </w:rPr>
  </w:style>
  <w:style w:type="character" w:styleId="TecladoHTML">
    <w:name w:val="HTML Keyboard"/>
    <w:basedOn w:val="Fuentedeprrafopredeter"/>
    <w:uiPriority w:val="99"/>
    <w:semiHidden/>
    <w:unhideWhenUsed/>
    <w:rsid w:val="00FF2002"/>
    <w:rPr>
      <w:rFonts w:ascii="Consolas" w:hAnsi="Consolas"/>
      <w:sz w:val="22"/>
      <w:szCs w:val="20"/>
    </w:rPr>
  </w:style>
  <w:style w:type="character" w:styleId="MquinadeescribirHTML">
    <w:name w:val="HTML Typewriter"/>
    <w:basedOn w:val="Fuentedeprrafopredeter"/>
    <w:uiPriority w:val="99"/>
    <w:semiHidden/>
    <w:unhideWhenUsed/>
    <w:rsid w:val="00FF2002"/>
    <w:rPr>
      <w:rFonts w:ascii="Consolas" w:hAnsi="Consolas"/>
      <w:sz w:val="22"/>
      <w:szCs w:val="20"/>
    </w:rPr>
  </w:style>
  <w:style w:type="character" w:styleId="nfasisintenso">
    <w:name w:val="Intense Emphasis"/>
    <w:basedOn w:val="Fuentedeprrafopredeter"/>
    <w:uiPriority w:val="21"/>
    <w:semiHidden/>
    <w:unhideWhenUsed/>
    <w:qFormat/>
    <w:rsid w:val="005D3A03"/>
    <w:rPr>
      <w:i/>
      <w:iCs/>
      <w:color w:val="373737" w:themeColor="accent1" w:themeShade="40"/>
    </w:rPr>
  </w:style>
  <w:style w:type="character" w:styleId="Referenciaintensa">
    <w:name w:val="Intense Reference"/>
    <w:basedOn w:val="Fuentedeprrafopredeter"/>
    <w:uiPriority w:val="32"/>
    <w:semiHidden/>
    <w:unhideWhenUsed/>
    <w:qFormat/>
    <w:rsid w:val="00BA45DB"/>
    <w:rPr>
      <w:b/>
      <w:bCs/>
      <w:caps w:val="0"/>
      <w:smallCaps/>
      <w:color w:val="595959" w:themeColor="text1" w:themeTint="A6"/>
      <w:spacing w:val="5"/>
    </w:rPr>
  </w:style>
  <w:style w:type="paragraph" w:styleId="TtuloTDC">
    <w:name w:val="TOC Heading"/>
    <w:basedOn w:val="Ttulo1"/>
    <w:next w:val="Normal"/>
    <w:uiPriority w:val="39"/>
    <w:semiHidden/>
    <w:unhideWhenUsed/>
    <w:qFormat/>
    <w:rsid w:val="009A6A3B"/>
    <w:pPr>
      <w:spacing w:before="240"/>
      <w:ind w:firstLine="720"/>
      <w:jc w:val="left"/>
      <w:outlineLvl w:val="9"/>
    </w:pPr>
    <w:rPr>
      <w:bCs w:val="0"/>
      <w:szCs w:val="32"/>
    </w:rPr>
  </w:style>
  <w:style w:type="character" w:styleId="Hipervnculovisitado">
    <w:name w:val="FollowedHyperlink"/>
    <w:basedOn w:val="Fuentedeprrafopredeter"/>
    <w:uiPriority w:val="99"/>
    <w:semiHidden/>
    <w:unhideWhenUsed/>
    <w:rsid w:val="009A6A3B"/>
    <w:rPr>
      <w:color w:val="595959" w:themeColor="text1" w:themeTint="A6"/>
      <w:u w:val="single"/>
    </w:rPr>
  </w:style>
  <w:style w:type="paragraph" w:customStyle="1" w:styleId="Ttulo21">
    <w:name w:val="Título 21"/>
    <w:basedOn w:val="Normal"/>
    <w:uiPriority w:val="1"/>
    <w:qFormat/>
    <w:rsid w:val="00B823AA"/>
    <w:pPr>
      <w:ind w:firstLine="0"/>
      <w:jc w:val="center"/>
    </w:pPr>
  </w:style>
  <w:style w:type="character" w:styleId="Hipervnculo">
    <w:name w:val="Hyperlink"/>
    <w:basedOn w:val="Fuentedeprrafopredeter"/>
    <w:uiPriority w:val="99"/>
    <w:unhideWhenUsed/>
    <w:rsid w:val="008B280D"/>
    <w:rPr>
      <w:color w:val="5F5F5F" w:themeColor="hyperlink"/>
      <w:u w:val="single"/>
    </w:rPr>
  </w:style>
  <w:style w:type="character" w:styleId="Mencinsinresolver">
    <w:name w:val="Unresolved Mention"/>
    <w:basedOn w:val="Fuentedeprrafopredeter"/>
    <w:uiPriority w:val="99"/>
    <w:semiHidden/>
    <w:unhideWhenUsed/>
    <w:rsid w:val="008B28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527280">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4321470">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88639871">
      <w:bodyDiv w:val="1"/>
      <w:marLeft w:val="0"/>
      <w:marRight w:val="0"/>
      <w:marTop w:val="0"/>
      <w:marBottom w:val="0"/>
      <w:divBdr>
        <w:top w:val="none" w:sz="0" w:space="0" w:color="auto"/>
        <w:left w:val="none" w:sz="0" w:space="0" w:color="auto"/>
        <w:bottom w:val="none" w:sz="0" w:space="0" w:color="auto"/>
        <w:right w:val="none" w:sz="0" w:space="0" w:color="auto"/>
      </w:divBdr>
    </w:div>
    <w:div w:id="232618746">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37664812">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2682228">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26688021">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41514663">
      <w:bodyDiv w:val="1"/>
      <w:marLeft w:val="0"/>
      <w:marRight w:val="0"/>
      <w:marTop w:val="0"/>
      <w:marBottom w:val="0"/>
      <w:divBdr>
        <w:top w:val="none" w:sz="0" w:space="0" w:color="auto"/>
        <w:left w:val="none" w:sz="0" w:space="0" w:color="auto"/>
        <w:bottom w:val="none" w:sz="0" w:space="0" w:color="auto"/>
        <w:right w:val="none" w:sz="0" w:space="0" w:color="auto"/>
      </w:divBdr>
    </w:div>
    <w:div w:id="1078475600">
      <w:bodyDiv w:val="1"/>
      <w:marLeft w:val="0"/>
      <w:marRight w:val="0"/>
      <w:marTop w:val="0"/>
      <w:marBottom w:val="0"/>
      <w:divBdr>
        <w:top w:val="none" w:sz="0" w:space="0" w:color="auto"/>
        <w:left w:val="none" w:sz="0" w:space="0" w:color="auto"/>
        <w:bottom w:val="none" w:sz="0" w:space="0" w:color="auto"/>
        <w:right w:val="none" w:sz="0" w:space="0" w:color="auto"/>
      </w:divBdr>
    </w:div>
    <w:div w:id="1126313982">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13418891">
      <w:bodyDiv w:val="1"/>
      <w:marLeft w:val="0"/>
      <w:marRight w:val="0"/>
      <w:marTop w:val="0"/>
      <w:marBottom w:val="0"/>
      <w:divBdr>
        <w:top w:val="none" w:sz="0" w:space="0" w:color="auto"/>
        <w:left w:val="none" w:sz="0" w:space="0" w:color="auto"/>
        <w:bottom w:val="none" w:sz="0" w:space="0" w:color="auto"/>
        <w:right w:val="none" w:sz="0" w:space="0" w:color="auto"/>
      </w:divBdr>
    </w:div>
    <w:div w:id="1232076883">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34484820">
      <w:bodyDiv w:val="1"/>
      <w:marLeft w:val="0"/>
      <w:marRight w:val="0"/>
      <w:marTop w:val="0"/>
      <w:marBottom w:val="0"/>
      <w:divBdr>
        <w:top w:val="none" w:sz="0" w:space="0" w:color="auto"/>
        <w:left w:val="none" w:sz="0" w:space="0" w:color="auto"/>
        <w:bottom w:val="none" w:sz="0" w:space="0" w:color="auto"/>
        <w:right w:val="none" w:sz="0" w:space="0" w:color="auto"/>
      </w:divBdr>
    </w:div>
    <w:div w:id="1679772517">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690329704">
      <w:bodyDiv w:val="1"/>
      <w:marLeft w:val="0"/>
      <w:marRight w:val="0"/>
      <w:marTop w:val="0"/>
      <w:marBottom w:val="0"/>
      <w:divBdr>
        <w:top w:val="none" w:sz="0" w:space="0" w:color="auto"/>
        <w:left w:val="none" w:sz="0" w:space="0" w:color="auto"/>
        <w:bottom w:val="none" w:sz="0" w:space="0" w:color="auto"/>
        <w:right w:val="none" w:sz="0" w:space="0" w:color="auto"/>
      </w:divBdr>
    </w:div>
    <w:div w:id="1693875304">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9710750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42126319">
      <w:bodyDiv w:val="1"/>
      <w:marLeft w:val="0"/>
      <w:marRight w:val="0"/>
      <w:marTop w:val="0"/>
      <w:marBottom w:val="0"/>
      <w:divBdr>
        <w:top w:val="none" w:sz="0" w:space="0" w:color="auto"/>
        <w:left w:val="none" w:sz="0" w:space="0" w:color="auto"/>
        <w:bottom w:val="none" w:sz="0" w:space="0" w:color="auto"/>
        <w:right w:val="none" w:sz="0" w:space="0" w:color="auto"/>
      </w:divBdr>
    </w:div>
    <w:div w:id="2078084888">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icfes.gov.co"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mineducacion.gov.co" TargetMode="External"/><Relationship Id="rId2" Type="http://schemas.openxmlformats.org/officeDocument/2006/relationships/numbering" Target="numbering.xml"/><Relationship Id="rId16" Type="http://schemas.openxmlformats.org/officeDocument/2006/relationships/hyperlink" Target="https://www.corestandards.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cambridgeenglish.org" TargetMode="External"/><Relationship Id="rId10" Type="http://schemas.openxmlformats.org/officeDocument/2006/relationships/image" Target="media/image3.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oecd.org/pisa"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MILIA\AppData\Roaming\Microsoft\Templates\Informe%20de%20estilo%20APA%20(6.&#170;%20edici&#243;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7FED3C5DA684D8B9B9D8D0CCA89699A"/>
        <w:category>
          <w:name w:val="General"/>
          <w:gallery w:val="placeholder"/>
        </w:category>
        <w:types>
          <w:type w:val="bbPlcHdr"/>
        </w:types>
        <w:behaviors>
          <w:behavior w:val="content"/>
        </w:behaviors>
        <w:guid w:val="{024F2181-C82D-44E6-9BB1-BFF6C2A8C939}"/>
      </w:docPartPr>
      <w:docPartBody>
        <w:p w:rsidR="00693E48" w:rsidRDefault="00693E48">
          <w:pPr>
            <w:pStyle w:val="07FED3C5DA684D8B9B9D8D0CCA89699A"/>
          </w:pPr>
          <w:r w:rsidRPr="00AB5BA3">
            <w:rPr>
              <w:lang w:bidi="es-ES"/>
            </w:rPr>
            <w:t>[Título aquí, hasta 12 palabras, en una o dos líneas]</w:t>
          </w:r>
        </w:p>
      </w:docPartBody>
    </w:docPart>
    <w:docPart>
      <w:docPartPr>
        <w:name w:val="746EBD9DCD9744198917AA652602E563"/>
        <w:category>
          <w:name w:val="General"/>
          <w:gallery w:val="placeholder"/>
        </w:category>
        <w:types>
          <w:type w:val="bbPlcHdr"/>
        </w:types>
        <w:behaviors>
          <w:behavior w:val="content"/>
        </w:behaviors>
        <w:guid w:val="{A3D1FE3B-ACDB-4AA9-A92E-C03D0BE44BEE}"/>
      </w:docPartPr>
      <w:docPartBody>
        <w:p w:rsidR="00693E48" w:rsidRDefault="00693E48">
          <w:pPr>
            <w:pStyle w:val="746EBD9DCD9744198917AA652602E563"/>
          </w:pPr>
          <w:r w:rsidRPr="00AB5BA3">
            <w:rPr>
              <w:lang w:bidi="es-ES"/>
            </w:rPr>
            <w:t>[Título aquí, hasta 12 palabras, en una o dos líneas]</w:t>
          </w:r>
        </w:p>
      </w:docPartBody>
    </w:docPart>
    <w:docPart>
      <w:docPartPr>
        <w:name w:val="611E4B08359541E5BD9ED9CC4AE2B2E6"/>
        <w:category>
          <w:name w:val="General"/>
          <w:gallery w:val="placeholder"/>
        </w:category>
        <w:types>
          <w:type w:val="bbPlcHdr"/>
        </w:types>
        <w:behaviors>
          <w:behavior w:val="content"/>
        </w:behaviors>
        <w:guid w:val="{E6F68F67-62F4-406B-A62F-6117D83C4598}"/>
      </w:docPartPr>
      <w:docPartBody>
        <w:p w:rsidR="00693E48" w:rsidRDefault="00693E48">
          <w:pPr>
            <w:pStyle w:val="611E4B08359541E5BD9ED9CC4AE2B2E6"/>
          </w:pPr>
          <w:r w:rsidRPr="00AB5BA3">
            <w:rPr>
              <w:lang w:bidi="es-ES"/>
            </w:rPr>
            <w:t>Título de ilustraciones:</w:t>
          </w:r>
        </w:p>
      </w:docPartBody>
    </w:docPart>
    <w:docPart>
      <w:docPartPr>
        <w:name w:val="B2FE31528B1A44EC88D5E83E6A90A973"/>
        <w:category>
          <w:name w:val="General"/>
          <w:gallery w:val="placeholder"/>
        </w:category>
        <w:types>
          <w:type w:val="bbPlcHdr"/>
        </w:types>
        <w:behaviors>
          <w:behavior w:val="content"/>
        </w:behaviors>
        <w:guid w:val="{49CA6445-2BBA-4602-B521-B3F70785B594}"/>
      </w:docPartPr>
      <w:docPartBody>
        <w:p w:rsidR="00693E48" w:rsidRDefault="00693E48">
          <w:pPr>
            <w:pStyle w:val="B2FE31528B1A44EC88D5E83E6A90A973"/>
          </w:pPr>
          <w:r w:rsidRPr="00AB5BA3">
            <w:rPr>
              <w:lang w:bidi="es-ES"/>
            </w:rPr>
            <w:t>[Incluya todas las ilustraciones en su propia sección, después de las referencias (y, si corresponde, de las notas al pie y las tablas). Incluya un título numerado para cada ilustración. Use el estilo de tabla o ilustración para agregar fácilmente espaciado entre la ilustración y el 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161"/>
    <w:rsid w:val="00693E48"/>
    <w:rsid w:val="00751131"/>
    <w:rsid w:val="00A82161"/>
    <w:rsid w:val="00C70C6A"/>
    <w:rsid w:val="00F201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7FED3C5DA684D8B9B9D8D0CCA89699A">
    <w:name w:val="07FED3C5DA684D8B9B9D8D0CCA89699A"/>
  </w:style>
  <w:style w:type="character" w:styleId="nfasis">
    <w:name w:val="Emphasis"/>
    <w:basedOn w:val="Fuentedeprrafopredeter"/>
    <w:uiPriority w:val="4"/>
    <w:unhideWhenUsed/>
    <w:qFormat/>
    <w:rPr>
      <w:i/>
      <w:iCs/>
    </w:rPr>
  </w:style>
  <w:style w:type="paragraph" w:customStyle="1" w:styleId="746EBD9DCD9744198917AA652602E563">
    <w:name w:val="746EBD9DCD9744198917AA652602E563"/>
  </w:style>
  <w:style w:type="paragraph" w:customStyle="1" w:styleId="611E4B08359541E5BD9ED9CC4AE2B2E6">
    <w:name w:val="611E4B08359541E5BD9ED9CC4AE2B2E6"/>
  </w:style>
  <w:style w:type="paragraph" w:customStyle="1" w:styleId="B2FE31528B1A44EC88D5E83E6A90A973">
    <w:name w:val="B2FE31528B1A44EC88D5E83E6A90A9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{1F557F86-9C50-44A9-8DEA-0DC88DF1A638}</b:Guid>
    <b:Title>Título del artículo</b:Title>
    <b:Year>Año</b:Year>
    <b:JournalName>Título del diario</b:JournalName>
    <b:Pages>Páginas desde - hasta</b:Pages>
    <b:Author>
      <b:Author>
        <b:NameList>
          <b:Person>
            <b:Last>Apellidos</b:Last>
            <b:First>nombre,</b:First>
            <b:Middle>segundo nombre</b:Middle>
          </b:Person>
        </b:NameList>
      </b:Author>
    </b:Author>
    <b:RefOrder>1</b:RefOrder>
  </b:Source>
  <b:Source>
    <b:Tag>Last</b:Tag>
    <b:SourceType>Book</b:SourceType>
    <b:Guid>{55FDDCE7-1BC5-4A9C-A8B0-C683C96516D6}</b:Guid>
    <b:Title>Título del libro</b:Title>
    <b:Year>Año</b:Year>
    <b:City>Nombre de la ciudad</b:City>
    <b:Publisher>Nombre del editor</b:Publisher>
    <b:Author>
      <b:Author>
        <b:NameList>
          <b:Person>
            <b:Last>Apellidos</b:Last>
            <b:First>nombre,</b:First>
            <b:Middle>segundo nombre</b:Middle>
          </b:Person>
        </b:NameList>
      </b:Author>
    </b:Author>
    <b:RefOrder>2</b:RefOrder>
  </b:Source>
</b:Sources>
</file>

<file path=customXml/itemProps1.xml><?xml version="1.0" encoding="utf-8"?>
<ds:datastoreItem xmlns:ds="http://schemas.openxmlformats.org/officeDocument/2006/customXml" ds:itemID="{8EDE72B4-B18C-4C50-A9D6-4B98EBA7F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de estilo APA (6.ª edición)</Template>
  <TotalTime>13</TotalTime>
  <Pages>16</Pages>
  <Words>2367</Words>
  <Characters>13023</Characters>
  <Application>Microsoft Office Word</Application>
  <DocSecurity>0</DocSecurity>
  <Lines>108</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PREPARACION PRUEBA SABER 11 CON ENFASIS EN INGLES Y MATEMATICAS</vt:lpstr>
      <vt:lpstr/>
    </vt:vector>
  </TitlesOfParts>
  <Company/>
  <LinksUpToDate>false</LinksUpToDate>
  <CharactersWithSpaces>15360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PREPARACION PRUEBA SABER 11 CON ENFASIS EN INGLES Y MATEMATICAS</dc:title>
  <dc:subject/>
  <dc:creator>FAMILIA</dc:creator>
  <cp:keywords/>
  <dc:description/>
  <cp:lastModifiedBy>kevin martinez</cp:lastModifiedBy>
  <cp:revision>2</cp:revision>
  <dcterms:created xsi:type="dcterms:W3CDTF">2026-09-04T05:36:00Z</dcterms:created>
  <dcterms:modified xsi:type="dcterms:W3CDTF">2026-09-04T05:36:00Z</dcterms:modified>
</cp:coreProperties>
</file>